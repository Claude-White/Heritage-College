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9D44A2" w14:textId="6B8CEA29" w:rsidR="00907FCF" w:rsidRDefault="576EF791">
      <w:pPr>
        <w:pStyle w:val="Title"/>
      </w:pPr>
      <w:r>
        <w:t>Product Owner Meeting</w:t>
      </w:r>
      <w:r w:rsidR="008B14EC">
        <w:t xml:space="preserve"> |MINUTES</w:t>
      </w:r>
    </w:p>
    <w:p w14:paraId="2B5EA02B" w14:textId="0D7573BA" w:rsidR="00170F6A" w:rsidRDefault="008B14EC">
      <w:pPr>
        <w:pStyle w:val="Subtitle"/>
      </w:pPr>
      <w:r>
        <w:t xml:space="preserve">Meeting date | </w:t>
      </w:r>
      <w:r w:rsidR="160E449E">
        <w:t>T</w:t>
      </w:r>
      <w:r>
        <w:t xml:space="preserve">ime </w:t>
      </w:r>
      <w:sdt>
        <w:sdtPr>
          <w:rPr>
            <w:rStyle w:val="SubtleEmphasis"/>
          </w:rPr>
          <w:id w:val="-471444906"/>
          <w:placeholder>
            <w:docPart w:val="881CB129C15141BE8B7A29F39F7FEE50"/>
          </w:placeholder>
          <w:date w:fullDate="2024-11-07T10:00:00Z">
            <w:dateFormat w:val="M/d/yyyy h:mm am/pm"/>
            <w:lid w:val="en-US"/>
            <w:storeMappedDataAs w:val="dateTime"/>
            <w:calendar w:val="gregorian"/>
          </w:date>
        </w:sdtPr>
        <w:sdtEndPr>
          <w:rPr>
            <w:rStyle w:val="DefaultParagraphFont"/>
            <w:i w:val="0"/>
            <w:iCs w:val="0"/>
            <w:color w:val="9F2936" w:themeColor="accent2"/>
          </w:rPr>
        </w:sdtEndPr>
        <w:sdtContent>
          <w:r w:rsidR="004B3B5C">
            <w:rPr>
              <w:rStyle w:val="SubtleEmphasis"/>
            </w:rPr>
            <w:t>11/7/2024 1</w:t>
          </w:r>
          <w:r w:rsidR="00793E10">
            <w:rPr>
              <w:rStyle w:val="SubtleEmphasis"/>
            </w:rPr>
            <w:t>0</w:t>
          </w:r>
          <w:r w:rsidR="004B3B5C">
            <w:rPr>
              <w:rStyle w:val="SubtleEmphasis"/>
            </w:rPr>
            <w:t>:00 AM</w:t>
          </w:r>
        </w:sdtContent>
      </w:sdt>
    </w:p>
    <w:p w14:paraId="683356A1" w14:textId="7B8BD674" w:rsidR="00907FCF" w:rsidRDefault="008B14EC">
      <w:pPr>
        <w:pStyle w:val="Subtitle"/>
      </w:pPr>
      <w:r>
        <w:t xml:space="preserve">Meeting location </w:t>
      </w:r>
      <w:sdt>
        <w:sdtPr>
          <w:rPr>
            <w:rStyle w:val="SubtleEmphasis"/>
          </w:rPr>
          <w:id w:val="465398058"/>
          <w:placeholder>
            <w:docPart w:val="E7C168F6F4694B60A074DC98C5D0D2E2"/>
          </w:placeholder>
          <w15:appearance w15:val="hidden"/>
        </w:sdtPr>
        <w:sdtEndPr>
          <w:rPr>
            <w:rStyle w:val="DefaultParagraphFont"/>
            <w:i w:val="0"/>
            <w:iCs w:val="0"/>
            <w:color w:val="9F2936" w:themeColor="accent2"/>
          </w:rPr>
        </w:sdtEndPr>
        <w:sdtContent>
          <w:r w:rsidR="55D9BABA" w:rsidRPr="1D494694">
            <w:rPr>
              <w:rStyle w:val="SubtleEmphasis"/>
            </w:rPr>
            <w:t xml:space="preserve">Heritage College Room </w:t>
          </w:r>
          <w:r w:rsidR="6BB60F44" w:rsidRPr="2821D743">
            <w:rPr>
              <w:rStyle w:val="SubtleEmphasis"/>
            </w:rPr>
            <w:t>B221</w:t>
          </w:r>
        </w:sdtContent>
      </w:sdt>
    </w:p>
    <w:p w14:paraId="148F437F" w14:textId="77777777" w:rsidR="00170F6A" w:rsidRDefault="00170F6A" w:rsidP="00170F6A">
      <w:pPr>
        <w:pStyle w:val="Heading1"/>
      </w:pPr>
      <w:r>
        <w:t>Attendees</w:t>
      </w:r>
    </w:p>
    <w:p w14:paraId="571D0CEB" w14:textId="77777777" w:rsidR="00170F6A" w:rsidRDefault="00170F6A">
      <w:pPr>
        <w:pStyle w:val="Subtitle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367E1" w14:paraId="53EDBBD4" w14:textId="77777777" w:rsidTr="314CAAC2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10856C8A" w14:textId="52556232" w:rsidR="00E367E1" w:rsidRDefault="354255D7" w:rsidP="00E367E1">
            <w:r>
              <w:t>Guy Beaulieu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69A1A373" w14:textId="4C38C233" w:rsidR="00E367E1" w:rsidRDefault="354255D7" w:rsidP="00E367E1">
            <w:r>
              <w:t>Client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79087141" w14:textId="77777777" w:rsidR="00E367E1" w:rsidRDefault="00E367E1" w:rsidP="00E367E1"/>
        </w:tc>
      </w:tr>
      <w:tr w:rsidR="00E367E1" w14:paraId="025508BC" w14:textId="77777777" w:rsidTr="314CAAC2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624B9F89" w14:textId="164DC080" w:rsidR="00E367E1" w:rsidRDefault="354255D7" w:rsidP="00E367E1">
            <w:r>
              <w:t>Claude White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0A343DB7" w14:textId="5D234F2C" w:rsidR="00E367E1" w:rsidRDefault="354255D7" w:rsidP="00E367E1">
            <w:r>
              <w:t>Developer</w:t>
            </w:r>
            <w:r w:rsidR="458BEA4B">
              <w:t>,</w:t>
            </w:r>
            <w:r w:rsidR="55C49439">
              <w:t xml:space="preserve"> </w:t>
            </w:r>
            <w:r w:rsidR="458BEA4B">
              <w:t xml:space="preserve">Speaker </w:t>
            </w:r>
            <w:r w:rsidR="55C49439">
              <w:t>and</w:t>
            </w:r>
            <w:r w:rsidR="458BEA4B">
              <w:t xml:space="preserve"> Driver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11303B06" w14:textId="77777777" w:rsidR="00E367E1" w:rsidRDefault="00E367E1" w:rsidP="00E367E1">
            <w:pPr>
              <w:ind w:left="0"/>
            </w:pPr>
          </w:p>
        </w:tc>
      </w:tr>
      <w:tr w:rsidR="00E23379" w14:paraId="714F4784" w14:textId="77777777" w:rsidTr="314CAAC2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133CC694" w14:textId="6609747B" w:rsidR="00E23379" w:rsidRDefault="354255D7" w:rsidP="00E23379">
            <w:r>
              <w:t>Jacob Morency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1D9ACAAD" w14:textId="24722988" w:rsidR="00E23379" w:rsidRDefault="15588679" w:rsidP="00E23379">
            <w:r>
              <w:t>Developer and Scribe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565E0E16" w14:textId="77777777" w:rsidR="00E23379" w:rsidRDefault="00E23379" w:rsidP="00E23379">
            <w:pPr>
              <w:ind w:left="0"/>
            </w:pPr>
          </w:p>
        </w:tc>
      </w:tr>
      <w:tr w:rsidR="00E367E1" w14:paraId="46C6EBF0" w14:textId="77777777" w:rsidTr="314CAAC2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097797E1" w14:textId="6E698A8C" w:rsidR="00E367E1" w:rsidRDefault="5F20748F" w:rsidP="00E367E1">
            <w:r>
              <w:t>Matteo Falasconi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4C0A4F34" w14:textId="0A91C52B" w:rsidR="00E367E1" w:rsidRDefault="5F20748F" w:rsidP="00E367E1">
            <w:r>
              <w:t>Developer</w:t>
            </w:r>
            <w:r w:rsidR="005F2DC8">
              <w:t>,</w:t>
            </w:r>
            <w:r w:rsidR="00E408E3">
              <w:t xml:space="preserve"> Speaker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428D6E22" w14:textId="77777777" w:rsidR="00E367E1" w:rsidRDefault="00E367E1" w:rsidP="00E367E1">
            <w:pPr>
              <w:ind w:left="0"/>
            </w:pPr>
          </w:p>
        </w:tc>
      </w:tr>
      <w:tr w:rsidR="001B1500" w14:paraId="722DA64C" w14:textId="77777777" w:rsidTr="314CAAC2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58562B01" w14:textId="4FAAEF10" w:rsidR="001B1500" w:rsidRDefault="5F20748F" w:rsidP="001B1500">
            <w:r>
              <w:t>Pax Bertin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7CBCB6E0" w14:textId="1C21DB2B" w:rsidR="001B1500" w:rsidRDefault="5F20748F" w:rsidP="001B1500">
            <w:r>
              <w:t>Developer</w:t>
            </w:r>
            <w:r w:rsidR="005F2DC8">
              <w:t>,</w:t>
            </w:r>
            <w:r w:rsidR="00E408E3">
              <w:t xml:space="preserve"> Sp</w:t>
            </w:r>
            <w:r w:rsidR="005F2DC8">
              <w:t>eaker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6EC0B6B1" w14:textId="77777777" w:rsidR="001B1500" w:rsidRDefault="001B1500" w:rsidP="001B1500">
            <w:pPr>
              <w:ind w:left="0"/>
            </w:pPr>
          </w:p>
        </w:tc>
      </w:tr>
      <w:tr w:rsidR="001B1500" w14:paraId="2E0E6DF7" w14:textId="77777777" w:rsidTr="314CAAC2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5C51B781" w14:textId="2947F142" w:rsidR="001B1500" w:rsidRDefault="302E5BFD" w:rsidP="001B1500">
            <w:r>
              <w:t>Christopher</w:t>
            </w:r>
            <w:r w:rsidR="34CBEDD9">
              <w:t xml:space="preserve"> Elliott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45F9C07B" w14:textId="59103CCE" w:rsidR="001B1500" w:rsidRDefault="34CBEDD9" w:rsidP="001B1500">
            <w:r>
              <w:t>Project Manager</w:t>
            </w:r>
          </w:p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195A08C0" w14:textId="77777777" w:rsidR="001B1500" w:rsidRDefault="001B1500" w:rsidP="001B1500">
            <w:pPr>
              <w:ind w:left="0"/>
            </w:pPr>
          </w:p>
        </w:tc>
      </w:tr>
      <w:tr w:rsidR="001B1500" w14:paraId="1E41E9A7" w14:textId="77777777" w:rsidTr="314CAAC2"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</w:tcPr>
          <w:p w14:paraId="7A9D69C1" w14:textId="77777777" w:rsidR="001B1500" w:rsidRDefault="001B1500" w:rsidP="001B1500"/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03EF06D4" w14:textId="77777777" w:rsidR="001B1500" w:rsidRDefault="001B1500" w:rsidP="001B1500"/>
        </w:tc>
        <w:tc>
          <w:tcPr>
            <w:tcW w:w="3597" w:type="dxa"/>
            <w:tcBorders>
              <w:top w:val="nil"/>
              <w:left w:val="nil"/>
              <w:bottom w:val="nil"/>
              <w:right w:val="nil"/>
            </w:tcBorders>
          </w:tcPr>
          <w:p w14:paraId="03E5B448" w14:textId="77777777" w:rsidR="001B1500" w:rsidRDefault="001B1500" w:rsidP="001B1500">
            <w:pPr>
              <w:ind w:left="0"/>
            </w:pPr>
          </w:p>
        </w:tc>
      </w:tr>
    </w:tbl>
    <w:p w14:paraId="61AD67AF" w14:textId="77777777" w:rsidR="00E367E1" w:rsidRDefault="00170F6A">
      <w:pPr>
        <w:pStyle w:val="Heading1"/>
      </w:pPr>
      <w:r>
        <w:t>Invited but Did Not Attend</w:t>
      </w:r>
    </w:p>
    <w:p w14:paraId="546F915F" w14:textId="4A8BE150" w:rsidR="00170F6A" w:rsidRDefault="5DD8B283" w:rsidP="6E66B0ED">
      <w:pPr>
        <w:ind w:left="0"/>
      </w:pPr>
      <w:r>
        <w:t>None</w:t>
      </w:r>
    </w:p>
    <w:p w14:paraId="5728B976" w14:textId="77777777" w:rsidR="00170F6A" w:rsidRDefault="00170F6A" w:rsidP="00170F6A">
      <w:pPr>
        <w:pStyle w:val="Heading1"/>
      </w:pPr>
      <w:r>
        <w:t>Subject</w:t>
      </w:r>
    </w:p>
    <w:p w14:paraId="505FB670" w14:textId="531C5E20" w:rsidR="00170F6A" w:rsidRDefault="0185685F" w:rsidP="1D494694">
      <w:pPr>
        <w:ind w:left="0"/>
      </w:pPr>
      <w:r>
        <w:t>Present inception deck, use case diagram and UI designs</w:t>
      </w:r>
      <w:r w:rsidR="06D3B3F1">
        <w:t>.</w:t>
      </w:r>
    </w:p>
    <w:p w14:paraId="02E6C6F9" w14:textId="77777777" w:rsidR="003B53E1" w:rsidRDefault="003B53E1" w:rsidP="003B53E1">
      <w:pPr>
        <w:pStyle w:val="Subtitle"/>
        <w:ind w:left="0"/>
      </w:pPr>
    </w:p>
    <w:p w14:paraId="6A6C0197" w14:textId="77777777" w:rsidR="00907FCF" w:rsidRDefault="00170F6A">
      <w:pPr>
        <w:pStyle w:val="Heading1"/>
      </w:pPr>
      <w:r>
        <w:t>Discussion</w:t>
      </w:r>
      <w:r w:rsidR="008B14EC">
        <w:t xml:space="preserve"> </w:t>
      </w:r>
      <w:r>
        <w:t>Topics</w:t>
      </w:r>
    </w:p>
    <w:p w14:paraId="4C85F478" w14:textId="14C5A782" w:rsidR="008B260C" w:rsidRDefault="326F7A1B" w:rsidP="4FC30F0F">
      <w:pPr>
        <w:pStyle w:val="ListParagraph"/>
        <w:numPr>
          <w:ilvl w:val="0"/>
          <w:numId w:val="11"/>
        </w:numPr>
      </w:pPr>
      <w:r>
        <w:t>Inception Deck</w:t>
      </w:r>
    </w:p>
    <w:p w14:paraId="78EA6FDF" w14:textId="4DF1AA2C" w:rsidR="79AFA11A" w:rsidRDefault="326F7A1B" w:rsidP="79AFA11A">
      <w:pPr>
        <w:pStyle w:val="ListParagraph"/>
        <w:numPr>
          <w:ilvl w:val="0"/>
          <w:numId w:val="11"/>
        </w:numPr>
      </w:pPr>
      <w:r>
        <w:t>Use case diagram</w:t>
      </w:r>
    </w:p>
    <w:p w14:paraId="3B29BAEF" w14:textId="6B808B8A" w:rsidR="326F7A1B" w:rsidRDefault="326F7A1B" w:rsidP="5AE56F57">
      <w:pPr>
        <w:pStyle w:val="ListParagraph"/>
        <w:numPr>
          <w:ilvl w:val="0"/>
          <w:numId w:val="11"/>
        </w:numPr>
      </w:pPr>
      <w:r>
        <w:t>Roles and actors</w:t>
      </w:r>
    </w:p>
    <w:p w14:paraId="5A558066" w14:textId="28FCC13A" w:rsidR="0F1460B4" w:rsidRDefault="326F7A1B" w:rsidP="0F1460B4">
      <w:pPr>
        <w:pStyle w:val="ListParagraph"/>
        <w:numPr>
          <w:ilvl w:val="0"/>
          <w:numId w:val="11"/>
        </w:numPr>
      </w:pPr>
      <w:r>
        <w:t>User stories</w:t>
      </w:r>
      <w:r w:rsidR="00C077FF">
        <w:t xml:space="preserve"> priorities</w:t>
      </w:r>
    </w:p>
    <w:p w14:paraId="455D9EEB" w14:textId="7BC4E26A" w:rsidR="3805B871" w:rsidRDefault="326F7A1B" w:rsidP="00417F67">
      <w:pPr>
        <w:pStyle w:val="ListParagraph"/>
        <w:numPr>
          <w:ilvl w:val="0"/>
          <w:numId w:val="11"/>
        </w:numPr>
      </w:pPr>
      <w:r>
        <w:t xml:space="preserve">UI </w:t>
      </w:r>
      <w:r w:rsidR="00B10AD9">
        <w:t xml:space="preserve">prototype </w:t>
      </w:r>
      <w:r>
        <w:t>designs</w:t>
      </w:r>
    </w:p>
    <w:p w14:paraId="40C68FAE" w14:textId="3D51B6CA" w:rsidR="0E833E73" w:rsidRDefault="7E526FEC" w:rsidP="0E833E73">
      <w:pPr>
        <w:pStyle w:val="ListParagraph"/>
        <w:numPr>
          <w:ilvl w:val="0"/>
          <w:numId w:val="11"/>
        </w:numPr>
      </w:pPr>
      <w:r>
        <w:t xml:space="preserve">Teacher status still </w:t>
      </w:r>
      <w:r w:rsidR="00DB7F21">
        <w:t>wanted.</w:t>
      </w:r>
    </w:p>
    <w:p w14:paraId="72887949" w14:textId="11EC6387" w:rsidR="006513CE" w:rsidRDefault="00F13092" w:rsidP="00F13092">
      <w:pPr>
        <w:pStyle w:val="ListParagraph"/>
        <w:numPr>
          <w:ilvl w:val="0"/>
          <w:numId w:val="11"/>
        </w:numPr>
      </w:pPr>
      <w:r>
        <w:t>Should the system be able to handle concurring events in the calendar</w:t>
      </w:r>
      <w:r w:rsidR="004D3411">
        <w:t xml:space="preserve"> (2 overlapping </w:t>
      </w:r>
      <w:r w:rsidR="00DB7F21">
        <w:t>appointments</w:t>
      </w:r>
      <w:r w:rsidR="004D3411">
        <w:t>)</w:t>
      </w:r>
      <w:r w:rsidR="002161AF">
        <w:t>? If so</w:t>
      </w:r>
      <w:r w:rsidR="00DB7F21">
        <w:t>,</w:t>
      </w:r>
      <w:r w:rsidR="002161AF">
        <w:t xml:space="preserve"> how many </w:t>
      </w:r>
      <w:r w:rsidR="019B54E5">
        <w:t>events</w:t>
      </w:r>
      <w:r w:rsidR="002161AF">
        <w:t xml:space="preserve"> at a time should the system </w:t>
      </w:r>
      <w:r w:rsidR="00DB7F21">
        <w:t>handle at once.</w:t>
      </w:r>
    </w:p>
    <w:p w14:paraId="10089FF2" w14:textId="77777777" w:rsidR="00170F6A" w:rsidRDefault="00170F6A" w:rsidP="00170F6A">
      <w:pPr>
        <w:pStyle w:val="Heading1"/>
      </w:pPr>
      <w:r>
        <w:t>Decisions</w:t>
      </w:r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1502"/>
        <w:gridCol w:w="8322"/>
      </w:tblGrid>
      <w:tr w:rsidR="00D851F4" w14:paraId="58EDFF26" w14:textId="77777777" w:rsidTr="00D851F4">
        <w:trPr>
          <w:trHeight w:val="738"/>
        </w:trPr>
        <w:tc>
          <w:tcPr>
            <w:tcW w:w="1502" w:type="dxa"/>
          </w:tcPr>
          <w:p w14:paraId="35ECCC60" w14:textId="77777777" w:rsidR="00D851F4" w:rsidRDefault="00D851F4" w:rsidP="00170F6A">
            <w:pPr>
              <w:ind w:left="0"/>
            </w:pPr>
            <w:r>
              <w:t>D1</w:t>
            </w:r>
          </w:p>
        </w:tc>
        <w:tc>
          <w:tcPr>
            <w:tcW w:w="8322" w:type="dxa"/>
          </w:tcPr>
          <w:p w14:paraId="586940F6" w14:textId="1757023A" w:rsidR="00D851F4" w:rsidRDefault="7C63A89A" w:rsidP="00170F6A">
            <w:pPr>
              <w:ind w:left="0"/>
            </w:pPr>
            <w:r>
              <w:t xml:space="preserve">User story for attaching a file is </w:t>
            </w:r>
            <w:r w:rsidR="2BCB3069">
              <w:t>low priority</w:t>
            </w:r>
          </w:p>
        </w:tc>
      </w:tr>
      <w:tr w:rsidR="00D851F4" w14:paraId="163CAD22" w14:textId="77777777" w:rsidTr="00D851F4">
        <w:trPr>
          <w:trHeight w:val="447"/>
        </w:trPr>
        <w:tc>
          <w:tcPr>
            <w:tcW w:w="1502" w:type="dxa"/>
          </w:tcPr>
          <w:p w14:paraId="3D623038" w14:textId="77777777" w:rsidR="00D851F4" w:rsidRDefault="008B260C" w:rsidP="00170F6A">
            <w:pPr>
              <w:ind w:left="0"/>
            </w:pPr>
            <w:r>
              <w:t>D2</w:t>
            </w:r>
          </w:p>
        </w:tc>
        <w:tc>
          <w:tcPr>
            <w:tcW w:w="8322" w:type="dxa"/>
          </w:tcPr>
          <w:p w14:paraId="7AE09EE5" w14:textId="757B70A4" w:rsidR="00D851F4" w:rsidRDefault="27BBDCED" w:rsidP="00170F6A">
            <w:pPr>
              <w:ind w:left="0"/>
            </w:pPr>
            <w:r>
              <w:t>Change the system acronym (OHMS is misleading</w:t>
            </w:r>
            <w:r w:rsidR="00AD4C60">
              <w:t xml:space="preserve"> with</w:t>
            </w:r>
            <w:r w:rsidR="00B1208D">
              <w:t xml:space="preserve"> electronics measurement unit.</w:t>
            </w:r>
            <w:r>
              <w:t>)</w:t>
            </w:r>
          </w:p>
        </w:tc>
      </w:tr>
      <w:tr w:rsidR="00D851F4" w14:paraId="3198A094" w14:textId="77777777" w:rsidTr="00D851F4">
        <w:trPr>
          <w:trHeight w:val="447"/>
        </w:trPr>
        <w:tc>
          <w:tcPr>
            <w:tcW w:w="1502" w:type="dxa"/>
          </w:tcPr>
          <w:p w14:paraId="30CAA13B" w14:textId="77777777" w:rsidR="00D851F4" w:rsidRDefault="008B260C" w:rsidP="00170F6A">
            <w:pPr>
              <w:ind w:left="0"/>
            </w:pPr>
            <w:r>
              <w:t>D3</w:t>
            </w:r>
          </w:p>
        </w:tc>
        <w:tc>
          <w:tcPr>
            <w:tcW w:w="8322" w:type="dxa"/>
          </w:tcPr>
          <w:p w14:paraId="689830E5" w14:textId="7FE9B7D0" w:rsidR="00D851F4" w:rsidRDefault="523038BF" w:rsidP="00170F6A">
            <w:pPr>
              <w:ind w:left="0"/>
            </w:pPr>
            <w:r>
              <w:t>Swap user story 2 and 3 priority</w:t>
            </w:r>
          </w:p>
        </w:tc>
      </w:tr>
      <w:tr w:rsidR="005D33F5" w14:paraId="1852B5E2" w14:textId="77777777" w:rsidTr="00D851F4">
        <w:trPr>
          <w:trHeight w:val="447"/>
        </w:trPr>
        <w:tc>
          <w:tcPr>
            <w:tcW w:w="1502" w:type="dxa"/>
          </w:tcPr>
          <w:p w14:paraId="28A3EBDF" w14:textId="19865988" w:rsidR="005D33F5" w:rsidRDefault="005D33F5" w:rsidP="00170F6A">
            <w:pPr>
              <w:ind w:left="0"/>
            </w:pPr>
            <w:r>
              <w:t>D4</w:t>
            </w:r>
          </w:p>
        </w:tc>
        <w:tc>
          <w:tcPr>
            <w:tcW w:w="8322" w:type="dxa"/>
          </w:tcPr>
          <w:p w14:paraId="339C9025" w14:textId="4041CAA4" w:rsidR="005D33F5" w:rsidRDefault="31B69C6E" w:rsidP="00170F6A">
            <w:pPr>
              <w:ind w:left="0"/>
            </w:pPr>
            <w:r>
              <w:t>Calendar View should be one week at a time with the ability to scroll through weeks</w:t>
            </w:r>
          </w:p>
        </w:tc>
      </w:tr>
      <w:tr w:rsidR="005D33F5" w14:paraId="10C158EE" w14:textId="77777777" w:rsidTr="00D851F4">
        <w:trPr>
          <w:trHeight w:val="447"/>
        </w:trPr>
        <w:tc>
          <w:tcPr>
            <w:tcW w:w="1502" w:type="dxa"/>
          </w:tcPr>
          <w:p w14:paraId="399075B6" w14:textId="04D1016F" w:rsidR="005D33F5" w:rsidRDefault="005D33F5" w:rsidP="00170F6A">
            <w:pPr>
              <w:ind w:left="0"/>
            </w:pPr>
            <w:r>
              <w:t>D5</w:t>
            </w:r>
          </w:p>
        </w:tc>
        <w:tc>
          <w:tcPr>
            <w:tcW w:w="8322" w:type="dxa"/>
          </w:tcPr>
          <w:p w14:paraId="76009E2F" w14:textId="656637E1" w:rsidR="005D33F5" w:rsidRDefault="2F347483" w:rsidP="00170F6A">
            <w:pPr>
              <w:ind w:left="0"/>
            </w:pPr>
            <w:r>
              <w:t>Students select a block of available time</w:t>
            </w:r>
            <w:r w:rsidR="24395B25">
              <w:t xml:space="preserve"> </w:t>
            </w:r>
            <w:r w:rsidR="00230371">
              <w:t xml:space="preserve">slots </w:t>
            </w:r>
            <w:r w:rsidR="24395B25">
              <w:t>rather than inputting a start and end time</w:t>
            </w:r>
          </w:p>
        </w:tc>
      </w:tr>
      <w:tr w:rsidR="005D33F5" w14:paraId="6BF6DF90" w14:textId="77777777" w:rsidTr="00D851F4">
        <w:trPr>
          <w:trHeight w:val="447"/>
        </w:trPr>
        <w:tc>
          <w:tcPr>
            <w:tcW w:w="1502" w:type="dxa"/>
          </w:tcPr>
          <w:p w14:paraId="61EDBFA3" w14:textId="263F3D84" w:rsidR="005D33F5" w:rsidRDefault="005D33F5" w:rsidP="00170F6A">
            <w:pPr>
              <w:ind w:left="0"/>
            </w:pPr>
            <w:r>
              <w:t>D6</w:t>
            </w:r>
          </w:p>
        </w:tc>
        <w:tc>
          <w:tcPr>
            <w:tcW w:w="8322" w:type="dxa"/>
          </w:tcPr>
          <w:p w14:paraId="78DDB1B2" w14:textId="6BA6488E" w:rsidR="005D33F5" w:rsidRDefault="4F5778AC" w:rsidP="00170F6A">
            <w:pPr>
              <w:ind w:left="0"/>
            </w:pPr>
            <w:r>
              <w:t xml:space="preserve">Teacher </w:t>
            </w:r>
            <w:r w:rsidR="31B4DE4E">
              <w:t>absence or</w:t>
            </w:r>
            <w:r w:rsidR="7035FEAC">
              <w:t xml:space="preserve"> </w:t>
            </w:r>
            <w:r>
              <w:t>s</w:t>
            </w:r>
            <w:r w:rsidR="23668326">
              <w:t>ick day</w:t>
            </w:r>
            <w:r w:rsidR="2BF91E90">
              <w:t>s</w:t>
            </w:r>
            <w:r w:rsidR="23668326">
              <w:t xml:space="preserve"> cancel</w:t>
            </w:r>
            <w:r w:rsidR="5C57BAE5">
              <w:t xml:space="preserve"> appointments for</w:t>
            </w:r>
            <w:r w:rsidR="23668326">
              <w:t xml:space="preserve"> </w:t>
            </w:r>
            <w:r w:rsidR="5C57BAE5">
              <w:t>that day</w:t>
            </w:r>
            <w:r w:rsidR="23668326">
              <w:t xml:space="preserve"> and students are notified.</w:t>
            </w:r>
          </w:p>
        </w:tc>
      </w:tr>
      <w:tr w:rsidR="005D33F5" w14:paraId="3A5CBECB" w14:textId="77777777" w:rsidTr="00D851F4">
        <w:trPr>
          <w:trHeight w:val="447"/>
        </w:trPr>
        <w:tc>
          <w:tcPr>
            <w:tcW w:w="1502" w:type="dxa"/>
          </w:tcPr>
          <w:p w14:paraId="766DEE07" w14:textId="64E386AE" w:rsidR="005D33F5" w:rsidRDefault="005D33F5" w:rsidP="00170F6A">
            <w:pPr>
              <w:ind w:left="0"/>
            </w:pPr>
            <w:r>
              <w:t>D</w:t>
            </w:r>
            <w:r w:rsidR="00D004F0">
              <w:t>7</w:t>
            </w:r>
          </w:p>
        </w:tc>
        <w:tc>
          <w:tcPr>
            <w:tcW w:w="8322" w:type="dxa"/>
          </w:tcPr>
          <w:p w14:paraId="7251775A" w14:textId="5949C092" w:rsidR="005D33F5" w:rsidRDefault="2764E56A" w:rsidP="00170F6A">
            <w:pPr>
              <w:ind w:left="0"/>
            </w:pPr>
            <w:r>
              <w:t>Teacher can cancel a meeting and provide a reason it was cancelled</w:t>
            </w:r>
          </w:p>
        </w:tc>
      </w:tr>
      <w:tr w:rsidR="005D33F5" w14:paraId="67D5B9EC" w14:textId="77777777" w:rsidTr="00D851F4">
        <w:trPr>
          <w:trHeight w:val="447"/>
        </w:trPr>
        <w:tc>
          <w:tcPr>
            <w:tcW w:w="1502" w:type="dxa"/>
          </w:tcPr>
          <w:p w14:paraId="7077FAE5" w14:textId="07B2A984" w:rsidR="005D33F5" w:rsidRDefault="005D33F5" w:rsidP="00170F6A">
            <w:pPr>
              <w:ind w:left="0"/>
            </w:pPr>
            <w:r>
              <w:t>D</w:t>
            </w:r>
            <w:r w:rsidR="00D004F0">
              <w:t>8</w:t>
            </w:r>
          </w:p>
        </w:tc>
        <w:tc>
          <w:tcPr>
            <w:tcW w:w="8322" w:type="dxa"/>
          </w:tcPr>
          <w:p w14:paraId="45E11B00" w14:textId="38A5DCB9" w:rsidR="005D33F5" w:rsidRDefault="0155E1F5" w:rsidP="00170F6A">
            <w:pPr>
              <w:ind w:left="0"/>
            </w:pPr>
            <w:r>
              <w:t>Replace date inputs with time slot inputs by clicking on specific time</w:t>
            </w:r>
          </w:p>
        </w:tc>
      </w:tr>
      <w:tr w:rsidR="005D33F5" w14:paraId="0D4F2313" w14:textId="77777777" w:rsidTr="00D851F4">
        <w:trPr>
          <w:trHeight w:val="447"/>
        </w:trPr>
        <w:tc>
          <w:tcPr>
            <w:tcW w:w="1502" w:type="dxa"/>
          </w:tcPr>
          <w:p w14:paraId="6B98309E" w14:textId="4BE0F72D" w:rsidR="005D33F5" w:rsidRDefault="005D33F5" w:rsidP="00170F6A">
            <w:pPr>
              <w:ind w:left="0"/>
            </w:pPr>
            <w:r>
              <w:t>D</w:t>
            </w:r>
            <w:r w:rsidR="00BD089B">
              <w:t>9</w:t>
            </w:r>
          </w:p>
        </w:tc>
        <w:tc>
          <w:tcPr>
            <w:tcW w:w="8322" w:type="dxa"/>
          </w:tcPr>
          <w:p w14:paraId="488E11D6" w14:textId="18127444" w:rsidR="005D33F5" w:rsidRDefault="008778ED" w:rsidP="00170F6A">
            <w:pPr>
              <w:ind w:left="0"/>
            </w:pPr>
            <w:r>
              <w:t>The system should not include overlapping events</w:t>
            </w:r>
            <w:r w:rsidR="005C0E54">
              <w:t xml:space="preserve"> for appointments of any kind</w:t>
            </w:r>
          </w:p>
        </w:tc>
      </w:tr>
      <w:tr w:rsidR="00C841BC" w14:paraId="4FD318E3" w14:textId="77777777" w:rsidTr="00D851F4">
        <w:trPr>
          <w:trHeight w:val="447"/>
        </w:trPr>
        <w:tc>
          <w:tcPr>
            <w:tcW w:w="1502" w:type="dxa"/>
          </w:tcPr>
          <w:p w14:paraId="29B09F4D" w14:textId="1B2B1F26" w:rsidR="00C841BC" w:rsidRDefault="00C841BC" w:rsidP="00170F6A">
            <w:pPr>
              <w:ind w:left="0"/>
            </w:pPr>
            <w:r>
              <w:t>D10</w:t>
            </w:r>
          </w:p>
        </w:tc>
        <w:tc>
          <w:tcPr>
            <w:tcW w:w="8322" w:type="dxa"/>
          </w:tcPr>
          <w:p w14:paraId="77DC0C5C" w14:textId="40DF376A" w:rsidR="00C841BC" w:rsidRDefault="000F1A31" w:rsidP="00170F6A">
            <w:pPr>
              <w:ind w:left="0"/>
            </w:pPr>
            <w:r>
              <w:t xml:space="preserve">The system should not </w:t>
            </w:r>
            <w:r w:rsidR="0097087F">
              <w:t xml:space="preserve">track user’s status, meaning it keeps no state of </w:t>
            </w:r>
            <w:r w:rsidR="002E5E14">
              <w:t xml:space="preserve">a user’s </w:t>
            </w:r>
            <w:r w:rsidR="00E77EC2">
              <w:t xml:space="preserve">activity or </w:t>
            </w:r>
            <w:r w:rsidR="006C04A1">
              <w:t>presence on the</w:t>
            </w:r>
          </w:p>
        </w:tc>
      </w:tr>
      <w:tr w:rsidR="79D34B99" w14:paraId="5EA34CB6" w14:textId="77777777" w:rsidTr="79D34B99">
        <w:trPr>
          <w:trHeight w:val="447"/>
        </w:trPr>
        <w:tc>
          <w:tcPr>
            <w:tcW w:w="1502" w:type="dxa"/>
          </w:tcPr>
          <w:p w14:paraId="037CC862" w14:textId="267DDF36" w:rsidR="79D34B99" w:rsidRDefault="6E853831" w:rsidP="0ABD0933">
            <w:pPr>
              <w:ind w:left="0"/>
            </w:pPr>
            <w:r>
              <w:t>D11</w:t>
            </w:r>
          </w:p>
        </w:tc>
        <w:tc>
          <w:tcPr>
            <w:tcW w:w="8322" w:type="dxa"/>
          </w:tcPr>
          <w:p w14:paraId="53558B83" w14:textId="319F5BF0" w:rsidR="79D34B99" w:rsidRDefault="00D0182C" w:rsidP="79D34B99">
            <w:r>
              <w:t xml:space="preserve">Prioritize </w:t>
            </w:r>
            <w:r w:rsidR="003B5E17">
              <w:t>the vertical teacher dashboard style</w:t>
            </w:r>
          </w:p>
        </w:tc>
      </w:tr>
      <w:tr w:rsidR="55E912DB" w14:paraId="6AF4F77C" w14:textId="77777777" w:rsidTr="55E912DB">
        <w:trPr>
          <w:trHeight w:val="447"/>
        </w:trPr>
        <w:tc>
          <w:tcPr>
            <w:tcW w:w="1502" w:type="dxa"/>
          </w:tcPr>
          <w:p w14:paraId="041C9B4A" w14:textId="070665D6" w:rsidR="55E912DB" w:rsidRDefault="002535B7" w:rsidP="002535B7">
            <w:pPr>
              <w:ind w:left="0"/>
            </w:pPr>
            <w:r>
              <w:t>D12</w:t>
            </w:r>
          </w:p>
        </w:tc>
        <w:tc>
          <w:tcPr>
            <w:tcW w:w="8322" w:type="dxa"/>
          </w:tcPr>
          <w:p w14:paraId="2950ADD3" w14:textId="279A1D99" w:rsidR="55E912DB" w:rsidRDefault="002535B7" w:rsidP="55E912DB">
            <w:r>
              <w:t>Remove negative space from the views (</w:t>
            </w:r>
            <w:r w:rsidR="002F4740">
              <w:t>Non-Office Hours</w:t>
            </w:r>
            <w:r>
              <w:t xml:space="preserve"> Days)</w:t>
            </w:r>
          </w:p>
        </w:tc>
      </w:tr>
    </w:tbl>
    <w:p w14:paraId="47550A02" w14:textId="77777777" w:rsidR="00170F6A" w:rsidRDefault="00170F6A" w:rsidP="00EC5652">
      <w:pPr>
        <w:ind w:left="0"/>
      </w:pPr>
    </w:p>
    <w:p w14:paraId="246DCA11" w14:textId="77777777" w:rsidR="00170F6A" w:rsidRDefault="00170F6A" w:rsidP="00170F6A">
      <w:pPr>
        <w:pStyle w:val="Heading1"/>
      </w:pPr>
      <w:r>
        <w:t>Actions</w:t>
      </w:r>
    </w:p>
    <w:tbl>
      <w:tblPr>
        <w:tblStyle w:val="TableGrid"/>
        <w:tblW w:w="0" w:type="auto"/>
        <w:tblInd w:w="72" w:type="dxa"/>
        <w:tblLook w:val="04A0" w:firstRow="1" w:lastRow="0" w:firstColumn="1" w:lastColumn="0" w:noHBand="0" w:noVBand="1"/>
      </w:tblPr>
      <w:tblGrid>
        <w:gridCol w:w="542"/>
        <w:gridCol w:w="983"/>
        <w:gridCol w:w="3002"/>
        <w:gridCol w:w="2732"/>
        <w:gridCol w:w="2601"/>
      </w:tblGrid>
      <w:tr w:rsidR="00EC5652" w14:paraId="4A75717F" w14:textId="77777777" w:rsidTr="00EC5652">
        <w:trPr>
          <w:trHeight w:val="572"/>
        </w:trPr>
        <w:tc>
          <w:tcPr>
            <w:tcW w:w="542" w:type="dxa"/>
          </w:tcPr>
          <w:p w14:paraId="22EDB1C3" w14:textId="77777777" w:rsidR="00EC5652" w:rsidRDefault="00EC5652">
            <w:pPr>
              <w:ind w:left="0"/>
            </w:pPr>
            <w:r>
              <w:t>A1</w:t>
            </w:r>
          </w:p>
        </w:tc>
        <w:tc>
          <w:tcPr>
            <w:tcW w:w="983" w:type="dxa"/>
          </w:tcPr>
          <w:p w14:paraId="13C9598A" w14:textId="0B532793" w:rsidR="00EC5652" w:rsidRDefault="00373980">
            <w:pPr>
              <w:ind w:left="0"/>
            </w:pPr>
            <w:r>
              <w:t>Ask about IST</w:t>
            </w:r>
          </w:p>
        </w:tc>
        <w:tc>
          <w:tcPr>
            <w:tcW w:w="3002" w:type="dxa"/>
          </w:tcPr>
          <w:p w14:paraId="2E7CB27D" w14:textId="700B3D4B" w:rsidR="00EC5652" w:rsidRDefault="00373980">
            <w:pPr>
              <w:ind w:left="0"/>
            </w:pPr>
            <w:r>
              <w:t>Email Chris to ask question about IST permission</w:t>
            </w:r>
          </w:p>
        </w:tc>
        <w:tc>
          <w:tcPr>
            <w:tcW w:w="2732" w:type="dxa"/>
          </w:tcPr>
          <w:p w14:paraId="00D83776" w14:textId="06AFEB86" w:rsidR="00EC5652" w:rsidRDefault="004E50DF">
            <w:pPr>
              <w:ind w:left="0"/>
            </w:pPr>
            <w:r>
              <w:t>Closed</w:t>
            </w:r>
          </w:p>
        </w:tc>
        <w:tc>
          <w:tcPr>
            <w:tcW w:w="2601" w:type="dxa"/>
          </w:tcPr>
          <w:p w14:paraId="01D45960" w14:textId="57ECA0D1" w:rsidR="00EC5652" w:rsidRDefault="005454FF">
            <w:pPr>
              <w:ind w:left="0"/>
            </w:pPr>
            <w:r>
              <w:t xml:space="preserve"> </w:t>
            </w:r>
            <w:r w:rsidR="00517927">
              <w:t>2024-</w:t>
            </w:r>
            <w:r w:rsidR="00616967">
              <w:t>11-05</w:t>
            </w:r>
          </w:p>
        </w:tc>
      </w:tr>
    </w:tbl>
    <w:p w14:paraId="723A595E" w14:textId="77777777" w:rsidR="00170F6A" w:rsidRDefault="00170F6A" w:rsidP="00616967">
      <w:pPr>
        <w:ind w:left="0"/>
      </w:pPr>
    </w:p>
    <w:p w14:paraId="43836C1A" w14:textId="77777777" w:rsidR="008B260C" w:rsidRDefault="008B260C" w:rsidP="008B260C">
      <w:pPr>
        <w:pStyle w:val="Heading1"/>
      </w:pPr>
      <w:r>
        <w:t>Follow up and next steps</w:t>
      </w:r>
    </w:p>
    <w:p w14:paraId="23D6EC27" w14:textId="7308D7D2" w:rsidR="008B260C" w:rsidRPr="00170F6A" w:rsidRDefault="3372D6CA" w:rsidP="54FE78E9">
      <w:pPr>
        <w:ind w:left="0"/>
      </w:pPr>
      <w:r>
        <w:t>None</w:t>
      </w:r>
    </w:p>
    <w:sectPr w:rsidR="008B260C" w:rsidRPr="00170F6A">
      <w:foot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0C9028" w14:textId="77777777" w:rsidR="003D3C13" w:rsidRDefault="003D3C13">
      <w:r>
        <w:separator/>
      </w:r>
    </w:p>
    <w:p w14:paraId="20034871" w14:textId="77777777" w:rsidR="003D3C13" w:rsidRDefault="003D3C13"/>
    <w:p w14:paraId="38FEDEE8" w14:textId="77777777" w:rsidR="003D3C13" w:rsidRDefault="003D3C13"/>
  </w:endnote>
  <w:endnote w:type="continuationSeparator" w:id="0">
    <w:p w14:paraId="19F0BE22" w14:textId="77777777" w:rsidR="003D3C13" w:rsidRDefault="003D3C13">
      <w:r>
        <w:continuationSeparator/>
      </w:r>
    </w:p>
    <w:p w14:paraId="43BADF64" w14:textId="77777777" w:rsidR="003D3C13" w:rsidRDefault="003D3C13"/>
    <w:p w14:paraId="7318CC47" w14:textId="77777777" w:rsidR="003D3C13" w:rsidRDefault="003D3C13"/>
  </w:endnote>
  <w:endnote w:type="continuationNotice" w:id="1">
    <w:p w14:paraId="5371A997" w14:textId="77777777" w:rsidR="003D3C13" w:rsidRDefault="003D3C13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C2890" w14:textId="77777777" w:rsidR="00907FCF" w:rsidRDefault="008B14EC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B150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39EB24" w14:textId="77777777" w:rsidR="003D3C13" w:rsidRDefault="003D3C13">
      <w:r>
        <w:separator/>
      </w:r>
    </w:p>
    <w:p w14:paraId="09FE9288" w14:textId="77777777" w:rsidR="003D3C13" w:rsidRDefault="003D3C13"/>
    <w:p w14:paraId="064825B4" w14:textId="77777777" w:rsidR="003D3C13" w:rsidRDefault="003D3C13"/>
  </w:footnote>
  <w:footnote w:type="continuationSeparator" w:id="0">
    <w:p w14:paraId="2AE74A5F" w14:textId="77777777" w:rsidR="003D3C13" w:rsidRDefault="003D3C13">
      <w:r>
        <w:continuationSeparator/>
      </w:r>
    </w:p>
    <w:p w14:paraId="061CE878" w14:textId="77777777" w:rsidR="003D3C13" w:rsidRDefault="003D3C13"/>
    <w:p w14:paraId="1E0F01C9" w14:textId="77777777" w:rsidR="003D3C13" w:rsidRDefault="003D3C13"/>
  </w:footnote>
  <w:footnote w:type="continuationNotice" w:id="1">
    <w:p w14:paraId="45BFFA5F" w14:textId="77777777" w:rsidR="003D3C13" w:rsidRDefault="003D3C13">
      <w:pPr>
        <w:spacing w:before="0"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14625F9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E8CC1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BE2A0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A32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65A0C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034C0F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9E59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C92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96CC3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8E3D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257A62"/>
    <w:multiLevelType w:val="hybridMultilevel"/>
    <w:tmpl w:val="FFFFFFFF"/>
    <w:lvl w:ilvl="0" w:tplc="30B28AF4">
      <w:start w:val="1"/>
      <w:numFmt w:val="bullet"/>
      <w:lvlText w:val="-"/>
      <w:lvlJc w:val="left"/>
      <w:pPr>
        <w:ind w:left="432" w:hanging="360"/>
      </w:pPr>
      <w:rPr>
        <w:rFonts w:ascii="Aptos" w:hAnsi="Aptos" w:hint="default"/>
      </w:rPr>
    </w:lvl>
    <w:lvl w:ilvl="1" w:tplc="4EA0A9B6">
      <w:start w:val="1"/>
      <w:numFmt w:val="bullet"/>
      <w:lvlText w:val="o"/>
      <w:lvlJc w:val="left"/>
      <w:pPr>
        <w:ind w:left="1152" w:hanging="360"/>
      </w:pPr>
      <w:rPr>
        <w:rFonts w:ascii="Courier New" w:hAnsi="Courier New" w:hint="default"/>
      </w:rPr>
    </w:lvl>
    <w:lvl w:ilvl="2" w:tplc="3FF02456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7F66E45A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3120FAC">
      <w:start w:val="1"/>
      <w:numFmt w:val="bullet"/>
      <w:lvlText w:val="o"/>
      <w:lvlJc w:val="left"/>
      <w:pPr>
        <w:ind w:left="3312" w:hanging="360"/>
      </w:pPr>
      <w:rPr>
        <w:rFonts w:ascii="Courier New" w:hAnsi="Courier New" w:hint="default"/>
      </w:rPr>
    </w:lvl>
    <w:lvl w:ilvl="5" w:tplc="8070CAD6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FE3CE842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C6182C50">
      <w:start w:val="1"/>
      <w:numFmt w:val="bullet"/>
      <w:lvlText w:val="o"/>
      <w:lvlJc w:val="left"/>
      <w:pPr>
        <w:ind w:left="5472" w:hanging="360"/>
      </w:pPr>
      <w:rPr>
        <w:rFonts w:ascii="Courier New" w:hAnsi="Courier New" w:hint="default"/>
      </w:rPr>
    </w:lvl>
    <w:lvl w:ilvl="8" w:tplc="7534C3D0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num w:numId="1" w16cid:durableId="698892206">
    <w:abstractNumId w:val="9"/>
  </w:num>
  <w:num w:numId="2" w16cid:durableId="459298401">
    <w:abstractNumId w:val="7"/>
  </w:num>
  <w:num w:numId="3" w16cid:durableId="1254322070">
    <w:abstractNumId w:val="6"/>
  </w:num>
  <w:num w:numId="4" w16cid:durableId="1558666538">
    <w:abstractNumId w:val="5"/>
  </w:num>
  <w:num w:numId="5" w16cid:durableId="873663940">
    <w:abstractNumId w:val="4"/>
  </w:num>
  <w:num w:numId="6" w16cid:durableId="2017727232">
    <w:abstractNumId w:val="8"/>
  </w:num>
  <w:num w:numId="7" w16cid:durableId="493649150">
    <w:abstractNumId w:val="3"/>
  </w:num>
  <w:num w:numId="8" w16cid:durableId="628895185">
    <w:abstractNumId w:val="2"/>
  </w:num>
  <w:num w:numId="9" w16cid:durableId="1317686169">
    <w:abstractNumId w:val="1"/>
  </w:num>
  <w:num w:numId="10" w16cid:durableId="528106482">
    <w:abstractNumId w:val="0"/>
  </w:num>
  <w:num w:numId="11" w16cid:durableId="11156361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E4C"/>
    <w:rsid w:val="000023C4"/>
    <w:rsid w:val="000037FC"/>
    <w:rsid w:val="00005BBD"/>
    <w:rsid w:val="000076D5"/>
    <w:rsid w:val="000077CC"/>
    <w:rsid w:val="000118A2"/>
    <w:rsid w:val="00020135"/>
    <w:rsid w:val="00022945"/>
    <w:rsid w:val="0002526C"/>
    <w:rsid w:val="000270CB"/>
    <w:rsid w:val="00027D02"/>
    <w:rsid w:val="00027E10"/>
    <w:rsid w:val="00030B81"/>
    <w:rsid w:val="00032BD1"/>
    <w:rsid w:val="00033529"/>
    <w:rsid w:val="00034063"/>
    <w:rsid w:val="000353C7"/>
    <w:rsid w:val="00042837"/>
    <w:rsid w:val="00042CBC"/>
    <w:rsid w:val="00044A5B"/>
    <w:rsid w:val="00044DAA"/>
    <w:rsid w:val="00047A4B"/>
    <w:rsid w:val="00052796"/>
    <w:rsid w:val="00053A7A"/>
    <w:rsid w:val="00054A96"/>
    <w:rsid w:val="00055D98"/>
    <w:rsid w:val="00055FCC"/>
    <w:rsid w:val="00061778"/>
    <w:rsid w:val="000617A3"/>
    <w:rsid w:val="0006249A"/>
    <w:rsid w:val="000631A5"/>
    <w:rsid w:val="00067991"/>
    <w:rsid w:val="00070C18"/>
    <w:rsid w:val="00070FD6"/>
    <w:rsid w:val="00071A80"/>
    <w:rsid w:val="00072413"/>
    <w:rsid w:val="000730DA"/>
    <w:rsid w:val="00075003"/>
    <w:rsid w:val="0007607F"/>
    <w:rsid w:val="00076131"/>
    <w:rsid w:val="00076E36"/>
    <w:rsid w:val="00082E74"/>
    <w:rsid w:val="00090813"/>
    <w:rsid w:val="00090B80"/>
    <w:rsid w:val="00090C60"/>
    <w:rsid w:val="000929F6"/>
    <w:rsid w:val="0009449A"/>
    <w:rsid w:val="00094553"/>
    <w:rsid w:val="00094ED9"/>
    <w:rsid w:val="00097FCB"/>
    <w:rsid w:val="000A2E1E"/>
    <w:rsid w:val="000B745A"/>
    <w:rsid w:val="000C3C14"/>
    <w:rsid w:val="000C44B0"/>
    <w:rsid w:val="000C5154"/>
    <w:rsid w:val="000E2BB8"/>
    <w:rsid w:val="000E359C"/>
    <w:rsid w:val="000E7858"/>
    <w:rsid w:val="000F1A31"/>
    <w:rsid w:val="000F4383"/>
    <w:rsid w:val="00100C91"/>
    <w:rsid w:val="00103002"/>
    <w:rsid w:val="00106FD4"/>
    <w:rsid w:val="001102B4"/>
    <w:rsid w:val="00114339"/>
    <w:rsid w:val="0012200B"/>
    <w:rsid w:val="00122067"/>
    <w:rsid w:val="001224A8"/>
    <w:rsid w:val="00124586"/>
    <w:rsid w:val="00126E8A"/>
    <w:rsid w:val="00132D63"/>
    <w:rsid w:val="00134DED"/>
    <w:rsid w:val="00135949"/>
    <w:rsid w:val="001362C4"/>
    <w:rsid w:val="00141870"/>
    <w:rsid w:val="00143222"/>
    <w:rsid w:val="00144107"/>
    <w:rsid w:val="00145A9B"/>
    <w:rsid w:val="001479D3"/>
    <w:rsid w:val="00150942"/>
    <w:rsid w:val="00154713"/>
    <w:rsid w:val="001635ED"/>
    <w:rsid w:val="00163A7A"/>
    <w:rsid w:val="00163BA2"/>
    <w:rsid w:val="00170F6A"/>
    <w:rsid w:val="0018017B"/>
    <w:rsid w:val="00181226"/>
    <w:rsid w:val="00183DF6"/>
    <w:rsid w:val="00191804"/>
    <w:rsid w:val="00193FC0"/>
    <w:rsid w:val="00194916"/>
    <w:rsid w:val="001A29B4"/>
    <w:rsid w:val="001A308B"/>
    <w:rsid w:val="001A723B"/>
    <w:rsid w:val="001B1500"/>
    <w:rsid w:val="001B2274"/>
    <w:rsid w:val="001B2C3A"/>
    <w:rsid w:val="001B5D9A"/>
    <w:rsid w:val="001B725D"/>
    <w:rsid w:val="001B7D35"/>
    <w:rsid w:val="001C1049"/>
    <w:rsid w:val="001C24E2"/>
    <w:rsid w:val="001C348B"/>
    <w:rsid w:val="001C6CCC"/>
    <w:rsid w:val="001C6DC5"/>
    <w:rsid w:val="001D15A4"/>
    <w:rsid w:val="001D62EA"/>
    <w:rsid w:val="001D7F76"/>
    <w:rsid w:val="001E031A"/>
    <w:rsid w:val="001F2E23"/>
    <w:rsid w:val="001F37E6"/>
    <w:rsid w:val="001F447E"/>
    <w:rsid w:val="001F572C"/>
    <w:rsid w:val="00200467"/>
    <w:rsid w:val="00202067"/>
    <w:rsid w:val="00202A34"/>
    <w:rsid w:val="00211974"/>
    <w:rsid w:val="002145DB"/>
    <w:rsid w:val="00215884"/>
    <w:rsid w:val="00216019"/>
    <w:rsid w:val="002161AF"/>
    <w:rsid w:val="002213EC"/>
    <w:rsid w:val="00221AB4"/>
    <w:rsid w:val="00223834"/>
    <w:rsid w:val="0022582A"/>
    <w:rsid w:val="00226FD1"/>
    <w:rsid w:val="0022743C"/>
    <w:rsid w:val="00230371"/>
    <w:rsid w:val="00230CF8"/>
    <w:rsid w:val="00231DF7"/>
    <w:rsid w:val="00234013"/>
    <w:rsid w:val="0023674C"/>
    <w:rsid w:val="002434EF"/>
    <w:rsid w:val="002535B7"/>
    <w:rsid w:val="002579BA"/>
    <w:rsid w:val="00261C54"/>
    <w:rsid w:val="002642F4"/>
    <w:rsid w:val="002728B0"/>
    <w:rsid w:val="00283498"/>
    <w:rsid w:val="00292718"/>
    <w:rsid w:val="00294FDD"/>
    <w:rsid w:val="00297DBA"/>
    <w:rsid w:val="002A040B"/>
    <w:rsid w:val="002A3249"/>
    <w:rsid w:val="002A446E"/>
    <w:rsid w:val="002A496A"/>
    <w:rsid w:val="002A631C"/>
    <w:rsid w:val="002B1B72"/>
    <w:rsid w:val="002B55CF"/>
    <w:rsid w:val="002B64F1"/>
    <w:rsid w:val="002B7B02"/>
    <w:rsid w:val="002C063D"/>
    <w:rsid w:val="002C0B4E"/>
    <w:rsid w:val="002C6770"/>
    <w:rsid w:val="002C6CC9"/>
    <w:rsid w:val="002D3672"/>
    <w:rsid w:val="002D384A"/>
    <w:rsid w:val="002D4693"/>
    <w:rsid w:val="002D4C1E"/>
    <w:rsid w:val="002E5E14"/>
    <w:rsid w:val="002F1F5C"/>
    <w:rsid w:val="002F45A0"/>
    <w:rsid w:val="002F4740"/>
    <w:rsid w:val="00300E4F"/>
    <w:rsid w:val="00300FBE"/>
    <w:rsid w:val="0030168C"/>
    <w:rsid w:val="003024CC"/>
    <w:rsid w:val="003026FE"/>
    <w:rsid w:val="00303378"/>
    <w:rsid w:val="00304F1B"/>
    <w:rsid w:val="00307170"/>
    <w:rsid w:val="00310D93"/>
    <w:rsid w:val="003133AF"/>
    <w:rsid w:val="00313747"/>
    <w:rsid w:val="00314087"/>
    <w:rsid w:val="0031684A"/>
    <w:rsid w:val="00320FCE"/>
    <w:rsid w:val="003218A2"/>
    <w:rsid w:val="0032306D"/>
    <w:rsid w:val="00323C82"/>
    <w:rsid w:val="00331C26"/>
    <w:rsid w:val="0033716E"/>
    <w:rsid w:val="00340EFB"/>
    <w:rsid w:val="00343CBA"/>
    <w:rsid w:val="0034515F"/>
    <w:rsid w:val="00345B28"/>
    <w:rsid w:val="00346E31"/>
    <w:rsid w:val="00347F29"/>
    <w:rsid w:val="00353B24"/>
    <w:rsid w:val="00353F45"/>
    <w:rsid w:val="003608EE"/>
    <w:rsid w:val="00362301"/>
    <w:rsid w:val="003652BE"/>
    <w:rsid w:val="00365B9E"/>
    <w:rsid w:val="00373980"/>
    <w:rsid w:val="00373E67"/>
    <w:rsid w:val="00375291"/>
    <w:rsid w:val="003769E2"/>
    <w:rsid w:val="00381153"/>
    <w:rsid w:val="003826EF"/>
    <w:rsid w:val="00383939"/>
    <w:rsid w:val="00386D37"/>
    <w:rsid w:val="00386D61"/>
    <w:rsid w:val="00393F1D"/>
    <w:rsid w:val="0039680D"/>
    <w:rsid w:val="00396AA0"/>
    <w:rsid w:val="003A0684"/>
    <w:rsid w:val="003A074F"/>
    <w:rsid w:val="003A319C"/>
    <w:rsid w:val="003A4866"/>
    <w:rsid w:val="003A525E"/>
    <w:rsid w:val="003A5FA3"/>
    <w:rsid w:val="003A7135"/>
    <w:rsid w:val="003B29EA"/>
    <w:rsid w:val="003B53E1"/>
    <w:rsid w:val="003B5E17"/>
    <w:rsid w:val="003B6557"/>
    <w:rsid w:val="003C1891"/>
    <w:rsid w:val="003C4B3B"/>
    <w:rsid w:val="003C61D8"/>
    <w:rsid w:val="003C6516"/>
    <w:rsid w:val="003D37E9"/>
    <w:rsid w:val="003D3C13"/>
    <w:rsid w:val="003D51FB"/>
    <w:rsid w:val="003D5D51"/>
    <w:rsid w:val="003E1390"/>
    <w:rsid w:val="003E422B"/>
    <w:rsid w:val="003E4FBE"/>
    <w:rsid w:val="003E4FD9"/>
    <w:rsid w:val="003E5D75"/>
    <w:rsid w:val="003E6905"/>
    <w:rsid w:val="003F2A82"/>
    <w:rsid w:val="003F2C54"/>
    <w:rsid w:val="004034A2"/>
    <w:rsid w:val="00412693"/>
    <w:rsid w:val="00417F67"/>
    <w:rsid w:val="004205D2"/>
    <w:rsid w:val="00420BD1"/>
    <w:rsid w:val="00420E4C"/>
    <w:rsid w:val="00423594"/>
    <w:rsid w:val="00425751"/>
    <w:rsid w:val="00425D2A"/>
    <w:rsid w:val="004310F0"/>
    <w:rsid w:val="00431DC3"/>
    <w:rsid w:val="0043442B"/>
    <w:rsid w:val="00441BFC"/>
    <w:rsid w:val="00445BD4"/>
    <w:rsid w:val="00447EFF"/>
    <w:rsid w:val="00447F70"/>
    <w:rsid w:val="00451147"/>
    <w:rsid w:val="0045159D"/>
    <w:rsid w:val="00467839"/>
    <w:rsid w:val="00467941"/>
    <w:rsid w:val="004712F4"/>
    <w:rsid w:val="004756AB"/>
    <w:rsid w:val="00484F3B"/>
    <w:rsid w:val="004949BA"/>
    <w:rsid w:val="00497A44"/>
    <w:rsid w:val="004A3585"/>
    <w:rsid w:val="004B033E"/>
    <w:rsid w:val="004B38AD"/>
    <w:rsid w:val="004B3B5C"/>
    <w:rsid w:val="004B3E80"/>
    <w:rsid w:val="004D19A2"/>
    <w:rsid w:val="004D262C"/>
    <w:rsid w:val="004D2EE9"/>
    <w:rsid w:val="004D3411"/>
    <w:rsid w:val="004D71E6"/>
    <w:rsid w:val="004E0880"/>
    <w:rsid w:val="004E1980"/>
    <w:rsid w:val="004E2AD9"/>
    <w:rsid w:val="004E50DF"/>
    <w:rsid w:val="004E5BA0"/>
    <w:rsid w:val="004E7F4E"/>
    <w:rsid w:val="004F06EA"/>
    <w:rsid w:val="004F4A3D"/>
    <w:rsid w:val="004F6E31"/>
    <w:rsid w:val="004F769A"/>
    <w:rsid w:val="004F7ADE"/>
    <w:rsid w:val="00506BB2"/>
    <w:rsid w:val="00507395"/>
    <w:rsid w:val="0050778B"/>
    <w:rsid w:val="00510271"/>
    <w:rsid w:val="00511A31"/>
    <w:rsid w:val="00512F56"/>
    <w:rsid w:val="00515E1F"/>
    <w:rsid w:val="00517927"/>
    <w:rsid w:val="0052023A"/>
    <w:rsid w:val="00525E4C"/>
    <w:rsid w:val="005319F8"/>
    <w:rsid w:val="00532EE0"/>
    <w:rsid w:val="00534EEE"/>
    <w:rsid w:val="005372AF"/>
    <w:rsid w:val="005454FF"/>
    <w:rsid w:val="0055291C"/>
    <w:rsid w:val="005531F5"/>
    <w:rsid w:val="005565EC"/>
    <w:rsid w:val="00556EFC"/>
    <w:rsid w:val="005639AC"/>
    <w:rsid w:val="00566787"/>
    <w:rsid w:val="0057196B"/>
    <w:rsid w:val="00571DDE"/>
    <w:rsid w:val="0057387E"/>
    <w:rsid w:val="0058069F"/>
    <w:rsid w:val="00596EFF"/>
    <w:rsid w:val="005A21A7"/>
    <w:rsid w:val="005A3334"/>
    <w:rsid w:val="005A5F77"/>
    <w:rsid w:val="005B0152"/>
    <w:rsid w:val="005B7F97"/>
    <w:rsid w:val="005C0E54"/>
    <w:rsid w:val="005C117C"/>
    <w:rsid w:val="005C7211"/>
    <w:rsid w:val="005C74C9"/>
    <w:rsid w:val="005D027D"/>
    <w:rsid w:val="005D0B37"/>
    <w:rsid w:val="005D24F3"/>
    <w:rsid w:val="005D33F5"/>
    <w:rsid w:val="005D4C22"/>
    <w:rsid w:val="005E17B5"/>
    <w:rsid w:val="005E3CED"/>
    <w:rsid w:val="005E4245"/>
    <w:rsid w:val="005E463F"/>
    <w:rsid w:val="005E4B60"/>
    <w:rsid w:val="005E6014"/>
    <w:rsid w:val="005E69A7"/>
    <w:rsid w:val="005F1118"/>
    <w:rsid w:val="005F2DC8"/>
    <w:rsid w:val="005F4862"/>
    <w:rsid w:val="005F6BE3"/>
    <w:rsid w:val="00600F07"/>
    <w:rsid w:val="00604C1B"/>
    <w:rsid w:val="00605DAC"/>
    <w:rsid w:val="00605DFF"/>
    <w:rsid w:val="00606AE6"/>
    <w:rsid w:val="006119AA"/>
    <w:rsid w:val="00613BBC"/>
    <w:rsid w:val="00615C0D"/>
    <w:rsid w:val="00616967"/>
    <w:rsid w:val="006202C4"/>
    <w:rsid w:val="00625CB5"/>
    <w:rsid w:val="006265C1"/>
    <w:rsid w:val="00627893"/>
    <w:rsid w:val="00637AFF"/>
    <w:rsid w:val="00643F3F"/>
    <w:rsid w:val="00647BF1"/>
    <w:rsid w:val="00647D53"/>
    <w:rsid w:val="006513CE"/>
    <w:rsid w:val="00652FDA"/>
    <w:rsid w:val="00657789"/>
    <w:rsid w:val="0066083E"/>
    <w:rsid w:val="00667962"/>
    <w:rsid w:val="00670AA5"/>
    <w:rsid w:val="00671054"/>
    <w:rsid w:val="006710D0"/>
    <w:rsid w:val="006743E2"/>
    <w:rsid w:val="0067784F"/>
    <w:rsid w:val="0068080F"/>
    <w:rsid w:val="006833CE"/>
    <w:rsid w:val="00684AA2"/>
    <w:rsid w:val="00685074"/>
    <w:rsid w:val="00686982"/>
    <w:rsid w:val="0069252B"/>
    <w:rsid w:val="00693710"/>
    <w:rsid w:val="0069606B"/>
    <w:rsid w:val="0069647A"/>
    <w:rsid w:val="00696573"/>
    <w:rsid w:val="006A284C"/>
    <w:rsid w:val="006A54CC"/>
    <w:rsid w:val="006A7CD9"/>
    <w:rsid w:val="006B09B1"/>
    <w:rsid w:val="006B1576"/>
    <w:rsid w:val="006B351A"/>
    <w:rsid w:val="006B63AB"/>
    <w:rsid w:val="006C04A1"/>
    <w:rsid w:val="006C0FBB"/>
    <w:rsid w:val="006C1D26"/>
    <w:rsid w:val="006C2586"/>
    <w:rsid w:val="006D7C87"/>
    <w:rsid w:val="006E1295"/>
    <w:rsid w:val="006E3018"/>
    <w:rsid w:val="006E6DD2"/>
    <w:rsid w:val="006F43F8"/>
    <w:rsid w:val="006F6AAF"/>
    <w:rsid w:val="006F7402"/>
    <w:rsid w:val="007029E5"/>
    <w:rsid w:val="00706D1E"/>
    <w:rsid w:val="0070748D"/>
    <w:rsid w:val="00710189"/>
    <w:rsid w:val="00711330"/>
    <w:rsid w:val="00712218"/>
    <w:rsid w:val="00717E28"/>
    <w:rsid w:val="00720F92"/>
    <w:rsid w:val="00721C78"/>
    <w:rsid w:val="00723EF4"/>
    <w:rsid w:val="00731317"/>
    <w:rsid w:val="0073596E"/>
    <w:rsid w:val="007361DA"/>
    <w:rsid w:val="007400E2"/>
    <w:rsid w:val="00741591"/>
    <w:rsid w:val="0075093F"/>
    <w:rsid w:val="00752AF2"/>
    <w:rsid w:val="00753ED7"/>
    <w:rsid w:val="00756C8B"/>
    <w:rsid w:val="00763926"/>
    <w:rsid w:val="00763F9D"/>
    <w:rsid w:val="0076712F"/>
    <w:rsid w:val="007727A2"/>
    <w:rsid w:val="00773417"/>
    <w:rsid w:val="00773642"/>
    <w:rsid w:val="00773E4C"/>
    <w:rsid w:val="00775F28"/>
    <w:rsid w:val="007811E1"/>
    <w:rsid w:val="007867CB"/>
    <w:rsid w:val="007900C4"/>
    <w:rsid w:val="00790AA3"/>
    <w:rsid w:val="007914A2"/>
    <w:rsid w:val="00793E10"/>
    <w:rsid w:val="00794184"/>
    <w:rsid w:val="007948EC"/>
    <w:rsid w:val="007949E6"/>
    <w:rsid w:val="00797332"/>
    <w:rsid w:val="007A11F9"/>
    <w:rsid w:val="007A7100"/>
    <w:rsid w:val="007B0B28"/>
    <w:rsid w:val="007B0D17"/>
    <w:rsid w:val="007B16E2"/>
    <w:rsid w:val="007B37D0"/>
    <w:rsid w:val="007C543C"/>
    <w:rsid w:val="007C56D7"/>
    <w:rsid w:val="007D195B"/>
    <w:rsid w:val="007D22B9"/>
    <w:rsid w:val="007D41CC"/>
    <w:rsid w:val="007D48B3"/>
    <w:rsid w:val="007D7007"/>
    <w:rsid w:val="007E1D83"/>
    <w:rsid w:val="007E2087"/>
    <w:rsid w:val="007E7571"/>
    <w:rsid w:val="007F16FB"/>
    <w:rsid w:val="007F2C50"/>
    <w:rsid w:val="007F3D00"/>
    <w:rsid w:val="007F68C4"/>
    <w:rsid w:val="00801DAD"/>
    <w:rsid w:val="00803748"/>
    <w:rsid w:val="00804A5E"/>
    <w:rsid w:val="0081085E"/>
    <w:rsid w:val="0082419B"/>
    <w:rsid w:val="0082559E"/>
    <w:rsid w:val="0084185B"/>
    <w:rsid w:val="0085436D"/>
    <w:rsid w:val="008552A8"/>
    <w:rsid w:val="00856109"/>
    <w:rsid w:val="00864268"/>
    <w:rsid w:val="008778ED"/>
    <w:rsid w:val="00884782"/>
    <w:rsid w:val="00886EEF"/>
    <w:rsid w:val="008905EB"/>
    <w:rsid w:val="00891D52"/>
    <w:rsid w:val="00896E5D"/>
    <w:rsid w:val="008A16FB"/>
    <w:rsid w:val="008A62A8"/>
    <w:rsid w:val="008A76EA"/>
    <w:rsid w:val="008B0AB3"/>
    <w:rsid w:val="008B14EC"/>
    <w:rsid w:val="008B260C"/>
    <w:rsid w:val="008B2E1F"/>
    <w:rsid w:val="008B7179"/>
    <w:rsid w:val="008C1EF4"/>
    <w:rsid w:val="008C6F60"/>
    <w:rsid w:val="008D2910"/>
    <w:rsid w:val="008D2CF3"/>
    <w:rsid w:val="008D7CF0"/>
    <w:rsid w:val="008E2CDB"/>
    <w:rsid w:val="008E5A96"/>
    <w:rsid w:val="008E7E3D"/>
    <w:rsid w:val="008F0E5A"/>
    <w:rsid w:val="008F25B5"/>
    <w:rsid w:val="0090030C"/>
    <w:rsid w:val="00907FCF"/>
    <w:rsid w:val="00911EAB"/>
    <w:rsid w:val="00917432"/>
    <w:rsid w:val="0092509D"/>
    <w:rsid w:val="00925A69"/>
    <w:rsid w:val="009278CC"/>
    <w:rsid w:val="00932C95"/>
    <w:rsid w:val="00934F8C"/>
    <w:rsid w:val="009427E1"/>
    <w:rsid w:val="009439B0"/>
    <w:rsid w:val="00950216"/>
    <w:rsid w:val="00951AFE"/>
    <w:rsid w:val="00951C87"/>
    <w:rsid w:val="00954598"/>
    <w:rsid w:val="009553E9"/>
    <w:rsid w:val="009573F9"/>
    <w:rsid w:val="00961F6C"/>
    <w:rsid w:val="00962D04"/>
    <w:rsid w:val="00963901"/>
    <w:rsid w:val="00964889"/>
    <w:rsid w:val="00965313"/>
    <w:rsid w:val="0097087F"/>
    <w:rsid w:val="00982526"/>
    <w:rsid w:val="00990370"/>
    <w:rsid w:val="0099044A"/>
    <w:rsid w:val="00992024"/>
    <w:rsid w:val="0099256C"/>
    <w:rsid w:val="00993267"/>
    <w:rsid w:val="0099663F"/>
    <w:rsid w:val="009A19DE"/>
    <w:rsid w:val="009A2138"/>
    <w:rsid w:val="009A2184"/>
    <w:rsid w:val="009A4CDC"/>
    <w:rsid w:val="009B0B4F"/>
    <w:rsid w:val="009B1E57"/>
    <w:rsid w:val="009B6A1B"/>
    <w:rsid w:val="009B6FB1"/>
    <w:rsid w:val="009B7C9D"/>
    <w:rsid w:val="009C1824"/>
    <w:rsid w:val="009C30A5"/>
    <w:rsid w:val="009C5DB8"/>
    <w:rsid w:val="009D6CF5"/>
    <w:rsid w:val="009E0458"/>
    <w:rsid w:val="009E0F00"/>
    <w:rsid w:val="009F2AAF"/>
    <w:rsid w:val="009F334D"/>
    <w:rsid w:val="009F3EAC"/>
    <w:rsid w:val="009F5838"/>
    <w:rsid w:val="009F7995"/>
    <w:rsid w:val="009F7998"/>
    <w:rsid w:val="00A06780"/>
    <w:rsid w:val="00A10ABE"/>
    <w:rsid w:val="00A1540C"/>
    <w:rsid w:val="00A21B09"/>
    <w:rsid w:val="00A30BF7"/>
    <w:rsid w:val="00A42BDF"/>
    <w:rsid w:val="00A438B7"/>
    <w:rsid w:val="00A535B6"/>
    <w:rsid w:val="00A53949"/>
    <w:rsid w:val="00A542D4"/>
    <w:rsid w:val="00A57EB1"/>
    <w:rsid w:val="00A6103E"/>
    <w:rsid w:val="00A6108D"/>
    <w:rsid w:val="00A62FA8"/>
    <w:rsid w:val="00A63A1F"/>
    <w:rsid w:val="00A65120"/>
    <w:rsid w:val="00A70478"/>
    <w:rsid w:val="00A7276A"/>
    <w:rsid w:val="00A7386C"/>
    <w:rsid w:val="00A73EDF"/>
    <w:rsid w:val="00A74290"/>
    <w:rsid w:val="00A74E0E"/>
    <w:rsid w:val="00A844F8"/>
    <w:rsid w:val="00A85CB4"/>
    <w:rsid w:val="00A916F0"/>
    <w:rsid w:val="00A945B3"/>
    <w:rsid w:val="00AA287E"/>
    <w:rsid w:val="00AA3FC3"/>
    <w:rsid w:val="00AA4A2F"/>
    <w:rsid w:val="00AA6FBF"/>
    <w:rsid w:val="00AB01D6"/>
    <w:rsid w:val="00AB0449"/>
    <w:rsid w:val="00AB177D"/>
    <w:rsid w:val="00AB2528"/>
    <w:rsid w:val="00AC0247"/>
    <w:rsid w:val="00AC0370"/>
    <w:rsid w:val="00AD23D6"/>
    <w:rsid w:val="00AD43A4"/>
    <w:rsid w:val="00AD4454"/>
    <w:rsid w:val="00AD4C60"/>
    <w:rsid w:val="00AD741A"/>
    <w:rsid w:val="00AD7E8E"/>
    <w:rsid w:val="00AE2891"/>
    <w:rsid w:val="00AF2D41"/>
    <w:rsid w:val="00AF4758"/>
    <w:rsid w:val="00AF5726"/>
    <w:rsid w:val="00AF65A5"/>
    <w:rsid w:val="00AF66A4"/>
    <w:rsid w:val="00B0237A"/>
    <w:rsid w:val="00B06E3B"/>
    <w:rsid w:val="00B073C4"/>
    <w:rsid w:val="00B10626"/>
    <w:rsid w:val="00B10AD9"/>
    <w:rsid w:val="00B1208D"/>
    <w:rsid w:val="00B14FC5"/>
    <w:rsid w:val="00B155E8"/>
    <w:rsid w:val="00B15B8D"/>
    <w:rsid w:val="00B15DE9"/>
    <w:rsid w:val="00B162D8"/>
    <w:rsid w:val="00B172BD"/>
    <w:rsid w:val="00B20413"/>
    <w:rsid w:val="00B20D94"/>
    <w:rsid w:val="00B20EDC"/>
    <w:rsid w:val="00B22A21"/>
    <w:rsid w:val="00B25BA6"/>
    <w:rsid w:val="00B43648"/>
    <w:rsid w:val="00B45AD7"/>
    <w:rsid w:val="00B51CD9"/>
    <w:rsid w:val="00B52FF3"/>
    <w:rsid w:val="00B53A16"/>
    <w:rsid w:val="00B5531A"/>
    <w:rsid w:val="00B56311"/>
    <w:rsid w:val="00B56F44"/>
    <w:rsid w:val="00B60B44"/>
    <w:rsid w:val="00B60BCA"/>
    <w:rsid w:val="00B63271"/>
    <w:rsid w:val="00B67594"/>
    <w:rsid w:val="00B72BDD"/>
    <w:rsid w:val="00B74404"/>
    <w:rsid w:val="00B766D0"/>
    <w:rsid w:val="00B81DAC"/>
    <w:rsid w:val="00B820F7"/>
    <w:rsid w:val="00B82E75"/>
    <w:rsid w:val="00B84688"/>
    <w:rsid w:val="00B84CA2"/>
    <w:rsid w:val="00B85820"/>
    <w:rsid w:val="00B858C2"/>
    <w:rsid w:val="00B85E39"/>
    <w:rsid w:val="00BA6D80"/>
    <w:rsid w:val="00BA7762"/>
    <w:rsid w:val="00BB0850"/>
    <w:rsid w:val="00BB5CBD"/>
    <w:rsid w:val="00BB6D10"/>
    <w:rsid w:val="00BB76CB"/>
    <w:rsid w:val="00BC0407"/>
    <w:rsid w:val="00BD089B"/>
    <w:rsid w:val="00BD1884"/>
    <w:rsid w:val="00BD2916"/>
    <w:rsid w:val="00BE132E"/>
    <w:rsid w:val="00BE268B"/>
    <w:rsid w:val="00BE2758"/>
    <w:rsid w:val="00BE4AD6"/>
    <w:rsid w:val="00BE7082"/>
    <w:rsid w:val="00BF07BA"/>
    <w:rsid w:val="00BF2230"/>
    <w:rsid w:val="00BF4F58"/>
    <w:rsid w:val="00BF7A98"/>
    <w:rsid w:val="00C04029"/>
    <w:rsid w:val="00C077FF"/>
    <w:rsid w:val="00C146A9"/>
    <w:rsid w:val="00C22160"/>
    <w:rsid w:val="00C23BDE"/>
    <w:rsid w:val="00C250CD"/>
    <w:rsid w:val="00C30240"/>
    <w:rsid w:val="00C3249F"/>
    <w:rsid w:val="00C3596E"/>
    <w:rsid w:val="00C41CD2"/>
    <w:rsid w:val="00C42E94"/>
    <w:rsid w:val="00C44D0E"/>
    <w:rsid w:val="00C53CFB"/>
    <w:rsid w:val="00C53DBB"/>
    <w:rsid w:val="00C5760C"/>
    <w:rsid w:val="00C57780"/>
    <w:rsid w:val="00C6041F"/>
    <w:rsid w:val="00C61555"/>
    <w:rsid w:val="00C67A8B"/>
    <w:rsid w:val="00C712E3"/>
    <w:rsid w:val="00C71F6F"/>
    <w:rsid w:val="00C73741"/>
    <w:rsid w:val="00C7731A"/>
    <w:rsid w:val="00C811B3"/>
    <w:rsid w:val="00C841BC"/>
    <w:rsid w:val="00C84543"/>
    <w:rsid w:val="00C8571C"/>
    <w:rsid w:val="00C951BD"/>
    <w:rsid w:val="00C95F8D"/>
    <w:rsid w:val="00CA015F"/>
    <w:rsid w:val="00CA14ED"/>
    <w:rsid w:val="00CA30F5"/>
    <w:rsid w:val="00CA5275"/>
    <w:rsid w:val="00CB1A17"/>
    <w:rsid w:val="00CB3A4D"/>
    <w:rsid w:val="00CB51DE"/>
    <w:rsid w:val="00CB5C68"/>
    <w:rsid w:val="00CC239D"/>
    <w:rsid w:val="00CC3177"/>
    <w:rsid w:val="00CD0FF0"/>
    <w:rsid w:val="00CD12E5"/>
    <w:rsid w:val="00CD43FF"/>
    <w:rsid w:val="00CD478E"/>
    <w:rsid w:val="00CD6638"/>
    <w:rsid w:val="00CD7074"/>
    <w:rsid w:val="00CE11FD"/>
    <w:rsid w:val="00CE12A8"/>
    <w:rsid w:val="00CE60F0"/>
    <w:rsid w:val="00CE6508"/>
    <w:rsid w:val="00CF3443"/>
    <w:rsid w:val="00CF5950"/>
    <w:rsid w:val="00D004F0"/>
    <w:rsid w:val="00D0182C"/>
    <w:rsid w:val="00D01DE8"/>
    <w:rsid w:val="00D07CBA"/>
    <w:rsid w:val="00D1310C"/>
    <w:rsid w:val="00D204DB"/>
    <w:rsid w:val="00D25DFA"/>
    <w:rsid w:val="00D3020B"/>
    <w:rsid w:val="00D30A3C"/>
    <w:rsid w:val="00D36451"/>
    <w:rsid w:val="00D376FD"/>
    <w:rsid w:val="00D43FF6"/>
    <w:rsid w:val="00D50669"/>
    <w:rsid w:val="00D561BC"/>
    <w:rsid w:val="00D56D7E"/>
    <w:rsid w:val="00D60D1D"/>
    <w:rsid w:val="00D61186"/>
    <w:rsid w:val="00D63334"/>
    <w:rsid w:val="00D70818"/>
    <w:rsid w:val="00D7467C"/>
    <w:rsid w:val="00D75471"/>
    <w:rsid w:val="00D765C3"/>
    <w:rsid w:val="00D779EC"/>
    <w:rsid w:val="00D8373E"/>
    <w:rsid w:val="00D851F4"/>
    <w:rsid w:val="00D86A01"/>
    <w:rsid w:val="00D86D75"/>
    <w:rsid w:val="00D90CEC"/>
    <w:rsid w:val="00D91A43"/>
    <w:rsid w:val="00D93D9E"/>
    <w:rsid w:val="00D9516F"/>
    <w:rsid w:val="00DA2D73"/>
    <w:rsid w:val="00DB084B"/>
    <w:rsid w:val="00DB4195"/>
    <w:rsid w:val="00DB4659"/>
    <w:rsid w:val="00DB6775"/>
    <w:rsid w:val="00DB7F21"/>
    <w:rsid w:val="00DE15A7"/>
    <w:rsid w:val="00DE1EDB"/>
    <w:rsid w:val="00DE215D"/>
    <w:rsid w:val="00DE37E4"/>
    <w:rsid w:val="00DE4099"/>
    <w:rsid w:val="00DF0EBE"/>
    <w:rsid w:val="00DF330A"/>
    <w:rsid w:val="00DF3D77"/>
    <w:rsid w:val="00DF5024"/>
    <w:rsid w:val="00E01B1E"/>
    <w:rsid w:val="00E01CC6"/>
    <w:rsid w:val="00E14D2B"/>
    <w:rsid w:val="00E14ED1"/>
    <w:rsid w:val="00E1514C"/>
    <w:rsid w:val="00E15DAE"/>
    <w:rsid w:val="00E23379"/>
    <w:rsid w:val="00E254BA"/>
    <w:rsid w:val="00E3077F"/>
    <w:rsid w:val="00E32769"/>
    <w:rsid w:val="00E367E1"/>
    <w:rsid w:val="00E368F7"/>
    <w:rsid w:val="00E408E3"/>
    <w:rsid w:val="00E43FE0"/>
    <w:rsid w:val="00E47813"/>
    <w:rsid w:val="00E50E28"/>
    <w:rsid w:val="00E5257B"/>
    <w:rsid w:val="00E54944"/>
    <w:rsid w:val="00E56E88"/>
    <w:rsid w:val="00E612F5"/>
    <w:rsid w:val="00E6349A"/>
    <w:rsid w:val="00E732F6"/>
    <w:rsid w:val="00E76087"/>
    <w:rsid w:val="00E77EC2"/>
    <w:rsid w:val="00E81F5A"/>
    <w:rsid w:val="00E83AB1"/>
    <w:rsid w:val="00E84D5F"/>
    <w:rsid w:val="00E852F6"/>
    <w:rsid w:val="00E861B1"/>
    <w:rsid w:val="00E96AF6"/>
    <w:rsid w:val="00EA13B5"/>
    <w:rsid w:val="00EA7FC9"/>
    <w:rsid w:val="00EB07E6"/>
    <w:rsid w:val="00EB1B37"/>
    <w:rsid w:val="00EB26EF"/>
    <w:rsid w:val="00EB622C"/>
    <w:rsid w:val="00EB7562"/>
    <w:rsid w:val="00EC2549"/>
    <w:rsid w:val="00EC41D5"/>
    <w:rsid w:val="00EC5652"/>
    <w:rsid w:val="00ED3D9E"/>
    <w:rsid w:val="00EE1280"/>
    <w:rsid w:val="00EE320D"/>
    <w:rsid w:val="00EF0728"/>
    <w:rsid w:val="00EF4007"/>
    <w:rsid w:val="00EF425B"/>
    <w:rsid w:val="00EF5D8A"/>
    <w:rsid w:val="00EF6CD6"/>
    <w:rsid w:val="00F0196B"/>
    <w:rsid w:val="00F05CFB"/>
    <w:rsid w:val="00F06FEB"/>
    <w:rsid w:val="00F13092"/>
    <w:rsid w:val="00F16D17"/>
    <w:rsid w:val="00F204F2"/>
    <w:rsid w:val="00F21E1C"/>
    <w:rsid w:val="00F33DF8"/>
    <w:rsid w:val="00F37D6F"/>
    <w:rsid w:val="00F50CE3"/>
    <w:rsid w:val="00F5337C"/>
    <w:rsid w:val="00F53E44"/>
    <w:rsid w:val="00F54C9E"/>
    <w:rsid w:val="00F60DCD"/>
    <w:rsid w:val="00F63080"/>
    <w:rsid w:val="00F65237"/>
    <w:rsid w:val="00F657F9"/>
    <w:rsid w:val="00F66152"/>
    <w:rsid w:val="00F67C82"/>
    <w:rsid w:val="00F71B63"/>
    <w:rsid w:val="00F80E13"/>
    <w:rsid w:val="00F85A9E"/>
    <w:rsid w:val="00F878BB"/>
    <w:rsid w:val="00F87EF3"/>
    <w:rsid w:val="00F91C99"/>
    <w:rsid w:val="00F92798"/>
    <w:rsid w:val="00F964B8"/>
    <w:rsid w:val="00F97DD4"/>
    <w:rsid w:val="00FA078F"/>
    <w:rsid w:val="00FA59B5"/>
    <w:rsid w:val="00FB18BF"/>
    <w:rsid w:val="00FB6A14"/>
    <w:rsid w:val="00FC1F8B"/>
    <w:rsid w:val="00FC229F"/>
    <w:rsid w:val="00FC2A16"/>
    <w:rsid w:val="00FC424A"/>
    <w:rsid w:val="00FC7D33"/>
    <w:rsid w:val="00FD4D6E"/>
    <w:rsid w:val="00FD54EF"/>
    <w:rsid w:val="00FE220E"/>
    <w:rsid w:val="00FE2257"/>
    <w:rsid w:val="00FE28F4"/>
    <w:rsid w:val="00FF083E"/>
    <w:rsid w:val="00FF3E05"/>
    <w:rsid w:val="00FF47C1"/>
    <w:rsid w:val="00FF776D"/>
    <w:rsid w:val="01453A79"/>
    <w:rsid w:val="0155E1F5"/>
    <w:rsid w:val="0185685F"/>
    <w:rsid w:val="019B54E5"/>
    <w:rsid w:val="02FC5C05"/>
    <w:rsid w:val="032A4FF1"/>
    <w:rsid w:val="03743828"/>
    <w:rsid w:val="03A75898"/>
    <w:rsid w:val="03B03C6D"/>
    <w:rsid w:val="045DDCC8"/>
    <w:rsid w:val="04F163E6"/>
    <w:rsid w:val="063160D0"/>
    <w:rsid w:val="06D3B3F1"/>
    <w:rsid w:val="074A9C86"/>
    <w:rsid w:val="07D31401"/>
    <w:rsid w:val="07F2A2EC"/>
    <w:rsid w:val="08CD8A6A"/>
    <w:rsid w:val="08E5406D"/>
    <w:rsid w:val="0976FAF7"/>
    <w:rsid w:val="0A014491"/>
    <w:rsid w:val="0A0E491D"/>
    <w:rsid w:val="0A5774E7"/>
    <w:rsid w:val="0ABD0933"/>
    <w:rsid w:val="0CA711C5"/>
    <w:rsid w:val="0D1FE37D"/>
    <w:rsid w:val="0D5E999C"/>
    <w:rsid w:val="0E1FAC8A"/>
    <w:rsid w:val="0E833E73"/>
    <w:rsid w:val="0F1460B4"/>
    <w:rsid w:val="0FF55771"/>
    <w:rsid w:val="109216C2"/>
    <w:rsid w:val="11CC69B4"/>
    <w:rsid w:val="127B093E"/>
    <w:rsid w:val="15588679"/>
    <w:rsid w:val="15E29609"/>
    <w:rsid w:val="160E449E"/>
    <w:rsid w:val="16319463"/>
    <w:rsid w:val="16578D72"/>
    <w:rsid w:val="16D9265F"/>
    <w:rsid w:val="1743114D"/>
    <w:rsid w:val="191C2D54"/>
    <w:rsid w:val="1935E134"/>
    <w:rsid w:val="1AC80777"/>
    <w:rsid w:val="1B658F44"/>
    <w:rsid w:val="1BA1A208"/>
    <w:rsid w:val="1C5E0C31"/>
    <w:rsid w:val="1C64B850"/>
    <w:rsid w:val="1CB29F6B"/>
    <w:rsid w:val="1D0A4C99"/>
    <w:rsid w:val="1D1895EE"/>
    <w:rsid w:val="1D208F12"/>
    <w:rsid w:val="1D494694"/>
    <w:rsid w:val="1D4BD7EA"/>
    <w:rsid w:val="1D6F2248"/>
    <w:rsid w:val="1DFA3224"/>
    <w:rsid w:val="1F2C599D"/>
    <w:rsid w:val="2003B003"/>
    <w:rsid w:val="20106783"/>
    <w:rsid w:val="201DF6C1"/>
    <w:rsid w:val="21296F30"/>
    <w:rsid w:val="221E28EA"/>
    <w:rsid w:val="230BD46A"/>
    <w:rsid w:val="23668326"/>
    <w:rsid w:val="23A23EE9"/>
    <w:rsid w:val="2405591A"/>
    <w:rsid w:val="242CC39D"/>
    <w:rsid w:val="24395B25"/>
    <w:rsid w:val="246B66EE"/>
    <w:rsid w:val="24D9F063"/>
    <w:rsid w:val="2532201A"/>
    <w:rsid w:val="2534BDF1"/>
    <w:rsid w:val="25E099C1"/>
    <w:rsid w:val="25FF77BC"/>
    <w:rsid w:val="26286A99"/>
    <w:rsid w:val="275B6B41"/>
    <w:rsid w:val="2764E56A"/>
    <w:rsid w:val="27BBDCED"/>
    <w:rsid w:val="27D04FCB"/>
    <w:rsid w:val="27FD9B4A"/>
    <w:rsid w:val="2821D743"/>
    <w:rsid w:val="28CADC4E"/>
    <w:rsid w:val="29506B9F"/>
    <w:rsid w:val="2982A77B"/>
    <w:rsid w:val="2987EA40"/>
    <w:rsid w:val="299F42A0"/>
    <w:rsid w:val="2BCB3069"/>
    <w:rsid w:val="2BF91E90"/>
    <w:rsid w:val="2C94C550"/>
    <w:rsid w:val="2D479617"/>
    <w:rsid w:val="2ECA3B28"/>
    <w:rsid w:val="2F0F6A59"/>
    <w:rsid w:val="2F347483"/>
    <w:rsid w:val="2F49323B"/>
    <w:rsid w:val="2F7037F7"/>
    <w:rsid w:val="302E5BFD"/>
    <w:rsid w:val="30990A0A"/>
    <w:rsid w:val="314CAAC2"/>
    <w:rsid w:val="31B4DE4E"/>
    <w:rsid w:val="31B69C6E"/>
    <w:rsid w:val="31B743C4"/>
    <w:rsid w:val="31D7DE26"/>
    <w:rsid w:val="326F7A1B"/>
    <w:rsid w:val="32982FB2"/>
    <w:rsid w:val="3372D6CA"/>
    <w:rsid w:val="34CBEDD9"/>
    <w:rsid w:val="34D84A8C"/>
    <w:rsid w:val="354255D7"/>
    <w:rsid w:val="3805B871"/>
    <w:rsid w:val="3826A53D"/>
    <w:rsid w:val="3857828E"/>
    <w:rsid w:val="385D4959"/>
    <w:rsid w:val="3943F0E5"/>
    <w:rsid w:val="39BF3B46"/>
    <w:rsid w:val="39D191D2"/>
    <w:rsid w:val="3A3C0A43"/>
    <w:rsid w:val="3A733BCA"/>
    <w:rsid w:val="3B27F1B3"/>
    <w:rsid w:val="3B3D1E4D"/>
    <w:rsid w:val="3C2A8C90"/>
    <w:rsid w:val="3CF97CDA"/>
    <w:rsid w:val="3D4B78BA"/>
    <w:rsid w:val="3DBDF711"/>
    <w:rsid w:val="3E669B6C"/>
    <w:rsid w:val="3E97E1AD"/>
    <w:rsid w:val="3EB09E4F"/>
    <w:rsid w:val="3EE59D62"/>
    <w:rsid w:val="3FDC5ACA"/>
    <w:rsid w:val="406153C6"/>
    <w:rsid w:val="41466A93"/>
    <w:rsid w:val="41B07BF2"/>
    <w:rsid w:val="439377E4"/>
    <w:rsid w:val="4507C9A7"/>
    <w:rsid w:val="458BEA4B"/>
    <w:rsid w:val="459AB0D7"/>
    <w:rsid w:val="46E4A613"/>
    <w:rsid w:val="4723126D"/>
    <w:rsid w:val="48DC3219"/>
    <w:rsid w:val="4AFB76F8"/>
    <w:rsid w:val="4B7E81D9"/>
    <w:rsid w:val="4CA47A7C"/>
    <w:rsid w:val="4D1AF0F4"/>
    <w:rsid w:val="4D6CA3EF"/>
    <w:rsid w:val="4D708B5E"/>
    <w:rsid w:val="4DCF0D6B"/>
    <w:rsid w:val="4E0CE426"/>
    <w:rsid w:val="4EC80099"/>
    <w:rsid w:val="4F13B8E4"/>
    <w:rsid w:val="4F5778AC"/>
    <w:rsid w:val="4FA5D14F"/>
    <w:rsid w:val="4FC30F0F"/>
    <w:rsid w:val="51117D88"/>
    <w:rsid w:val="511DB86A"/>
    <w:rsid w:val="523038BF"/>
    <w:rsid w:val="52FE622C"/>
    <w:rsid w:val="54B5989B"/>
    <w:rsid w:val="54FE78E9"/>
    <w:rsid w:val="55C49439"/>
    <w:rsid w:val="55D9BABA"/>
    <w:rsid w:val="55E912DB"/>
    <w:rsid w:val="56AD467A"/>
    <w:rsid w:val="56D1B4BE"/>
    <w:rsid w:val="57534229"/>
    <w:rsid w:val="576EF791"/>
    <w:rsid w:val="5794BC68"/>
    <w:rsid w:val="582C17A5"/>
    <w:rsid w:val="5857F97B"/>
    <w:rsid w:val="58DCE1D0"/>
    <w:rsid w:val="59F277C9"/>
    <w:rsid w:val="59FCC98C"/>
    <w:rsid w:val="5AC7276C"/>
    <w:rsid w:val="5AE56F57"/>
    <w:rsid w:val="5C57BAE5"/>
    <w:rsid w:val="5D7B0BB2"/>
    <w:rsid w:val="5D7E50EE"/>
    <w:rsid w:val="5DB97A3B"/>
    <w:rsid w:val="5DD8B283"/>
    <w:rsid w:val="5E36D324"/>
    <w:rsid w:val="5F20748F"/>
    <w:rsid w:val="5F28904D"/>
    <w:rsid w:val="5F718943"/>
    <w:rsid w:val="6009E9B7"/>
    <w:rsid w:val="6064EA37"/>
    <w:rsid w:val="60725E0C"/>
    <w:rsid w:val="613FF793"/>
    <w:rsid w:val="616C2B04"/>
    <w:rsid w:val="61949413"/>
    <w:rsid w:val="6232B1C8"/>
    <w:rsid w:val="658F5000"/>
    <w:rsid w:val="66B6DF31"/>
    <w:rsid w:val="66CA6307"/>
    <w:rsid w:val="6733F47F"/>
    <w:rsid w:val="6752ADC4"/>
    <w:rsid w:val="67D69C34"/>
    <w:rsid w:val="67D8F990"/>
    <w:rsid w:val="68869705"/>
    <w:rsid w:val="688DC23A"/>
    <w:rsid w:val="68C868EB"/>
    <w:rsid w:val="68D63072"/>
    <w:rsid w:val="693B9FBE"/>
    <w:rsid w:val="69829EC8"/>
    <w:rsid w:val="6A157648"/>
    <w:rsid w:val="6A61CF8C"/>
    <w:rsid w:val="6A87CC5A"/>
    <w:rsid w:val="6B2072C4"/>
    <w:rsid w:val="6B5CEA94"/>
    <w:rsid w:val="6BB60F44"/>
    <w:rsid w:val="6CA2FBF3"/>
    <w:rsid w:val="6CF4975E"/>
    <w:rsid w:val="6D266BED"/>
    <w:rsid w:val="6D79FCAE"/>
    <w:rsid w:val="6D840893"/>
    <w:rsid w:val="6E4F9D71"/>
    <w:rsid w:val="6E66B0ED"/>
    <w:rsid w:val="6E853831"/>
    <w:rsid w:val="6F3A9D64"/>
    <w:rsid w:val="6FBFC5C4"/>
    <w:rsid w:val="7035FEAC"/>
    <w:rsid w:val="71918C66"/>
    <w:rsid w:val="72D51A04"/>
    <w:rsid w:val="73148A4E"/>
    <w:rsid w:val="73423B43"/>
    <w:rsid w:val="75AF007B"/>
    <w:rsid w:val="75B6ED57"/>
    <w:rsid w:val="760136B2"/>
    <w:rsid w:val="76045C57"/>
    <w:rsid w:val="763134D6"/>
    <w:rsid w:val="78880FA2"/>
    <w:rsid w:val="79498D38"/>
    <w:rsid w:val="79AFA11A"/>
    <w:rsid w:val="79D34B99"/>
    <w:rsid w:val="7ADC4D55"/>
    <w:rsid w:val="7B01A9DD"/>
    <w:rsid w:val="7B4A1AE5"/>
    <w:rsid w:val="7B4A1B8A"/>
    <w:rsid w:val="7BAD4CDB"/>
    <w:rsid w:val="7C63A89A"/>
    <w:rsid w:val="7CACE9B0"/>
    <w:rsid w:val="7CF5BB93"/>
    <w:rsid w:val="7D406077"/>
    <w:rsid w:val="7E04B3E1"/>
    <w:rsid w:val="7E293C43"/>
    <w:rsid w:val="7E52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376F60"/>
  <w15:chartTrackingRefBased/>
  <w15:docId w15:val="{AC258DA5-0B4E-4C2B-AF00-15E96E50E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0" w:unhideWhenUsed="1" w:qFormat="1"/>
    <w:lsdException w:name="Intense Emphasis" w:semiHidden="1" w:uiPriority="0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120" w:after="40" w:line="240" w:lineRule="auto"/>
      <w:ind w:left="72"/>
    </w:pPr>
    <w:rPr>
      <w:sz w:val="21"/>
      <w:szCs w:val="21"/>
    </w:rPr>
  </w:style>
  <w:style w:type="paragraph" w:styleId="Heading1">
    <w:name w:val="heading 1"/>
    <w:basedOn w:val="Normal"/>
    <w:next w:val="Normal"/>
    <w:unhideWhenUsed/>
    <w:qFormat/>
    <w:pPr>
      <w:spacing w:before="240" w:after="0"/>
      <w:ind w:left="0"/>
      <w:outlineLvl w:val="0"/>
    </w:pPr>
    <w:rPr>
      <w:rFonts w:asciiTheme="majorHAnsi" w:eastAsiaTheme="majorEastAsia" w:hAnsiTheme="majorHAnsi" w:cstheme="majorBidi"/>
      <w:b/>
      <w:bCs/>
      <w:caps/>
      <w:color w:val="1B587C" w:themeColor="accent3"/>
      <w:sz w:val="26"/>
      <w:szCs w:val="26"/>
    </w:rPr>
  </w:style>
  <w:style w:type="paragraph" w:styleId="Heading2">
    <w:name w:val="heading 2"/>
    <w:basedOn w:val="Normal"/>
    <w:next w:val="Normal"/>
    <w:unhideWhenUsed/>
    <w:qFormat/>
    <w:pPr>
      <w:pBdr>
        <w:bottom w:val="single" w:sz="12" w:space="1" w:color="1B587C" w:themeColor="accent3"/>
      </w:pBdr>
      <w:spacing w:before="240"/>
      <w:ind w:left="0"/>
      <w:outlineLvl w:val="1"/>
    </w:pPr>
    <w:rPr>
      <w:rFonts w:asciiTheme="majorHAnsi" w:eastAsiaTheme="majorEastAsia" w:hAnsiTheme="majorHAnsi" w:cstheme="majorBidi"/>
      <w:b/>
      <w:bCs/>
      <w:color w:val="F07F09" w:themeColor="accent1"/>
    </w:rPr>
  </w:style>
  <w:style w:type="paragraph" w:styleId="Heading3">
    <w:name w:val="heading 3"/>
    <w:basedOn w:val="Normal"/>
    <w:next w:val="Normal"/>
    <w:unhideWhenUsed/>
    <w:qFormat/>
    <w:pPr>
      <w:outlineLvl w:val="2"/>
    </w:pPr>
    <w:rPr>
      <w:rFonts w:asciiTheme="majorHAnsi" w:eastAsiaTheme="majorEastAsia" w:hAnsiTheme="majorHAnsi" w:cstheme="majorBidi"/>
      <w:color w:val="F07F09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160" w:after="0"/>
      <w:outlineLvl w:val="3"/>
    </w:pPr>
    <w:rPr>
      <w:rFonts w:asciiTheme="majorHAnsi" w:eastAsiaTheme="majorEastAsia" w:hAnsiTheme="majorHAnsi" w:cstheme="majorBidi"/>
      <w:color w:val="B35E0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unhideWhenUsed/>
    <w:qFormat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1"/>
    <w:unhideWhenUsed/>
    <w:pPr>
      <w:tabs>
        <w:tab w:val="center" w:pos="4680"/>
        <w:tab w:val="right" w:pos="9360"/>
      </w:tabs>
      <w:spacing w:before="0" w:after="0"/>
      <w:jc w:val="right"/>
    </w:pPr>
  </w:style>
  <w:style w:type="character" w:customStyle="1" w:styleId="FooterChar">
    <w:name w:val="Footer Char"/>
    <w:basedOn w:val="DefaultParagraphFont"/>
    <w:link w:val="Footer"/>
    <w:uiPriority w:val="1"/>
    <w:rPr>
      <w:sz w:val="21"/>
      <w:szCs w:val="21"/>
    </w:rPr>
  </w:style>
  <w:style w:type="paragraph" w:styleId="Title">
    <w:name w:val="Title"/>
    <w:basedOn w:val="Normal"/>
    <w:next w:val="Normal"/>
    <w:qFormat/>
    <w:pPr>
      <w:ind w:left="0"/>
    </w:pPr>
    <w:rPr>
      <w:rFonts w:asciiTheme="majorHAnsi" w:eastAsiaTheme="majorEastAsia" w:hAnsiTheme="majorHAnsi" w:cstheme="majorBidi"/>
      <w:color w:val="9F2936" w:themeColor="accent2"/>
      <w:sz w:val="50"/>
      <w:szCs w:val="50"/>
    </w:rPr>
  </w:style>
  <w:style w:type="paragraph" w:styleId="Subtitle">
    <w:name w:val="Subtitle"/>
    <w:basedOn w:val="Normal"/>
    <w:next w:val="Normal"/>
    <w:unhideWhenUsed/>
    <w:qFormat/>
    <w:pPr>
      <w:keepNext/>
      <w:keepLines/>
      <w:numPr>
        <w:ilvl w:val="1"/>
      </w:numPr>
      <w:pBdr>
        <w:top w:val="single" w:sz="4" w:space="1" w:color="1B587C" w:themeColor="accent3"/>
      </w:pBdr>
      <w:spacing w:before="360" w:after="160"/>
      <w:ind w:left="72"/>
    </w:pPr>
    <w:rPr>
      <w:rFonts w:asciiTheme="majorHAnsi" w:eastAsiaTheme="majorEastAsia" w:hAnsiTheme="majorHAnsi" w:cstheme="majorBidi"/>
      <w:color w:val="9F2936" w:themeColor="accent2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olor w:val="B35E06" w:themeColor="accent1" w:themeShade="BF"/>
      <w:sz w:val="21"/>
      <w:szCs w:val="21"/>
    </w:rPr>
  </w:style>
  <w:style w:type="character" w:styleId="SubtleEmphasis">
    <w:name w:val="Subtle Emphasis"/>
    <w:basedOn w:val="DefaultParagraphFont"/>
    <w:unhideWhenUsed/>
    <w:qFormat/>
    <w:rPr>
      <w:i/>
      <w:iCs/>
      <w:color w:val="auto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sz w:val="21"/>
      <w:szCs w:val="21"/>
    </w:rPr>
  </w:style>
  <w:style w:type="paragraph" w:styleId="ListParagraph">
    <w:name w:val="List Paragraph"/>
    <w:basedOn w:val="Normal"/>
    <w:uiPriority w:val="34"/>
    <w:qFormat/>
    <w:rsid w:val="00075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chan\AppData\Roaming\Microsoft\Templates\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81CB129C15141BE8B7A29F39F7FE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E01D7-5857-4B0B-847E-48393AA42314}"/>
      </w:docPartPr>
      <w:docPartBody>
        <w:p w:rsidR="00000000" w:rsidRDefault="00DB69B5" w:rsidP="00DB69B5">
          <w:pPr>
            <w:pStyle w:val="881CB129C15141BE8B7A29F39F7FEE50"/>
          </w:pPr>
          <w:r>
            <w:rPr>
              <w:rStyle w:val="SubtleEmphasis"/>
            </w:rPr>
            <w:t>[Date | time]</w:t>
          </w:r>
        </w:p>
      </w:docPartBody>
    </w:docPart>
    <w:docPart>
      <w:docPartPr>
        <w:name w:val="E7C168F6F4694B60A074DC98C5D0D2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58E9BF-D085-4399-803A-E45D009414CC}"/>
      </w:docPartPr>
      <w:docPartBody>
        <w:p w:rsidR="00000000" w:rsidRDefault="004108F0">
          <w:pPr>
            <w:pStyle w:val="E7C168F6F4694B60A074DC98C5D0D2E2"/>
          </w:pPr>
          <w:r>
            <w:rPr>
              <w:rStyle w:val="SubtleEmphasis"/>
            </w:rPr>
            <w:t>[Location]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4A1"/>
    <w:rsid w:val="004108F0"/>
    <w:rsid w:val="005F6BE3"/>
    <w:rsid w:val="00673365"/>
    <w:rsid w:val="007A3103"/>
    <w:rsid w:val="00A414A1"/>
    <w:rsid w:val="00BC6AC5"/>
    <w:rsid w:val="00C40E49"/>
    <w:rsid w:val="00CD5708"/>
    <w:rsid w:val="00D603C0"/>
    <w:rsid w:val="00DB6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967B3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0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81CB129C15141BE8B7A29F39F7FEE50">
    <w:name w:val="881CB129C15141BE8B7A29F39F7FEE50"/>
    <w:rsid w:val="00DB69B5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  <w:style w:type="character" w:styleId="SubtleEmphasis">
    <w:name w:val="Subtle Emphasis"/>
    <w:basedOn w:val="DefaultParagraphFont"/>
    <w:unhideWhenUsed/>
    <w:qFormat/>
    <w:rsid w:val="00DB69B5"/>
    <w:rPr>
      <w:i/>
      <w:iCs/>
      <w:color w:val="auto"/>
    </w:rPr>
  </w:style>
  <w:style w:type="paragraph" w:customStyle="1" w:styleId="6DB98272EAC3454F983A0CEC99362FF8">
    <w:name w:val="6DB98272EAC3454F983A0CEC99362FF8"/>
  </w:style>
  <w:style w:type="paragraph" w:customStyle="1" w:styleId="5A0577C9FE9541988FA79E7D89655B03">
    <w:name w:val="5A0577C9FE9541988FA79E7D89655B03"/>
  </w:style>
  <w:style w:type="paragraph" w:customStyle="1" w:styleId="E7C168F6F4694B60A074DC98C5D0D2E2">
    <w:name w:val="E7C168F6F4694B60A074DC98C5D0D2E2"/>
    <w:pPr>
      <w:spacing w:line="278" w:lineRule="auto"/>
    </w:pPr>
    <w:rPr>
      <w:kern w:val="2"/>
      <w:sz w:val="24"/>
      <w:szCs w:val="24"/>
      <w:lang w:val="en-CA" w:eastAsia="en-CA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ntegral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IntegralV7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42448713-48CF-40FF-A256-E269CDCF584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D487A86-92B5-4F24-9108-BC1A1998D61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Meeting minutes.dotx</Template>
  <TotalTime>659</TotalTime>
  <Pages>1</Pages>
  <Words>268</Words>
  <Characters>1531</Characters>
  <Application>Microsoft Office Word</Application>
  <DocSecurity>4</DocSecurity>
  <Lines>12</Lines>
  <Paragraphs>3</Paragraphs>
  <ScaleCrop>false</ScaleCrop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lab</dc:creator>
  <cp:keywords/>
  <cp:lastModifiedBy>Izabayo, Pax Bertin</cp:lastModifiedBy>
  <cp:revision>206</cp:revision>
  <dcterms:created xsi:type="dcterms:W3CDTF">2017-08-31T17:00:00Z</dcterms:created>
  <dcterms:modified xsi:type="dcterms:W3CDTF">2024-11-08T04:17:00Z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TC034630809991</vt:lpwstr>
  </property>
</Properties>
</file>